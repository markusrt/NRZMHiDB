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9ABE" w14:textId="77777777" w:rsidR="00CC2763" w:rsidRDefault="000B2870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2E5B3B7F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7D06541F" w14:textId="77777777" w:rsidR="00CC2763" w:rsidRPr="00172CE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76D6130F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0DA61293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37234913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5FB7362B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2A5E86A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1D1E75B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CA52E0D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7E49812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7AAB1F2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A796EBA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F9998EF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28CC79E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DD2B41E" w14:textId="77777777" w:rsidR="00CC2763" w:rsidRPr="000E5432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754B3D2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67835FB8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5FC0D48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21964B2A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8"/>
      </w:tblGrid>
      <w:tr w:rsidR="00CC2763" w:rsidRPr="00F80633" w14:paraId="7FFEB452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1DCE5317" w14:textId="77777777" w:rsidR="00CC2763" w:rsidRPr="00F80633" w:rsidRDefault="00CC276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0F56621D" w14:textId="77777777" w:rsidR="00CC2763" w:rsidRPr="00F80633" w:rsidRDefault="00CC276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CC2763" w:rsidRPr="00F80633" w14:paraId="36448842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69589A0F" w14:textId="77777777" w:rsidR="00CC2763" w:rsidRPr="00F80633" w:rsidRDefault="00CC276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071B1D6D" w14:textId="77777777" w:rsidR="00CC2763" w:rsidRPr="00F80633" w:rsidRDefault="00CC276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CC2763" w:rsidRPr="00F80633" w:rsidDel="00F80633" w14:paraId="113EE390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7E2C2583" w14:textId="77777777" w:rsidR="00CC2763" w:rsidRPr="00F80633" w:rsidDel="00F80633" w:rsidRDefault="00CC276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7EA8151D" w14:textId="77777777" w:rsidR="00CC2763" w:rsidRPr="00F80633" w:rsidDel="00F80633" w:rsidRDefault="00CC276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34ACBFB0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2429B80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3054722A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2AC87FB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FE9700B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597C10E3" w14:textId="77777777" w:rsidR="00CC2763" w:rsidRDefault="00CC276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7A0CBD4" w14:textId="77777777" w:rsidR="00CC2763" w:rsidRDefault="00CC276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3EB8450E" w14:textId="77777777" w:rsidR="00CC2763" w:rsidRDefault="00CC276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E3DF70A" w14:textId="77777777" w:rsidR="00CC2763" w:rsidRDefault="00CC2763" w:rsidP="00D8683C"/>
    <w:p w14:paraId="6A3B0303" w14:textId="77777777" w:rsidR="00CC2763" w:rsidRDefault="00CC2763" w:rsidP="00D8683C"/>
    <w:p w14:paraId="323394FC" w14:textId="77777777" w:rsidR="002E39FA" w:rsidRDefault="000B2870" w:rsidP="002E39F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2E39FA">
        <w:rPr>
          <w:rFonts w:ascii="Arial" w:hAnsi="Arial" w:cs="Arial"/>
        </w:rPr>
        <w:t>{SenderName}</w:t>
      </w:r>
    </w:p>
    <w:p w14:paraId="7FE759BD" w14:textId="77777777" w:rsidR="002E39FA" w:rsidRPr="004659AD" w:rsidRDefault="002E39FA" w:rsidP="002E39FA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696AB1D3" w14:textId="77777777" w:rsidR="002E39FA" w:rsidRPr="004659AD" w:rsidRDefault="002E39FA" w:rsidP="002E39FA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3D34E9C2" w14:textId="77777777" w:rsidR="002E39FA" w:rsidRPr="00270250" w:rsidRDefault="002E39FA" w:rsidP="002E39FA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31F885DA" w14:textId="77777777" w:rsidR="002E39FA" w:rsidRPr="007E1298" w:rsidRDefault="002E39FA" w:rsidP="002E39FA">
      <w:pPr>
        <w:rPr>
          <w:rFonts w:ascii="Arial" w:hAnsi="Arial" w:cs="Arial"/>
          <w:b/>
          <w:bCs/>
        </w:rPr>
      </w:pPr>
    </w:p>
    <w:p w14:paraId="2633D5E3" w14:textId="77777777" w:rsidR="002E39FA" w:rsidRDefault="002E39FA" w:rsidP="002E39FA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2DA12934" w14:textId="77777777" w:rsidR="002E39FA" w:rsidRDefault="002E39FA" w:rsidP="002E39FA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1AB66B29" w14:textId="54922BBF" w:rsidR="002E39FA" w:rsidRPr="003136E9" w:rsidRDefault="00000000" w:rsidP="002E39FA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02B86462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1F2B2C2E" w14:textId="77777777" w:rsidR="00844A80" w:rsidRDefault="00844A80" w:rsidP="00844A80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67D8EEB6" w14:textId="5EF2256F" w:rsidR="002E39FA" w:rsidRPr="000E6D63" w:rsidRDefault="00844A80" w:rsidP="00844A80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2E39FA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2E39FA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2E39FA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2E39FA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2E39FA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2E39FA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2E39FA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Teilbefund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2E39FA" w:rsidRPr="00F923CE" w14:paraId="7ED93185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39D15E" w14:textId="77777777" w:rsidR="002E39FA" w:rsidRPr="00F923C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21FC4F" w14:textId="77777777" w:rsidR="002E39FA" w:rsidRPr="0051595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2E39FA" w:rsidRPr="00F923CE" w14:paraId="00A60C7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4DBED0" w14:textId="77777777" w:rsidR="002E39FA" w:rsidRPr="00F923C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9E295F" w14:textId="77777777" w:rsidR="002E39FA" w:rsidRPr="00D30BF0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2E39FA" w:rsidRPr="00F923CE" w14:paraId="58EEEE3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7DFE1" w14:textId="77777777" w:rsidR="002E39FA" w:rsidRPr="00F923C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4A79C" w14:textId="77777777" w:rsidR="002E39FA" w:rsidRPr="00D30BF0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2E39FA" w:rsidRPr="00F923CE" w14:paraId="03B366AF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51542" w14:textId="77777777" w:rsidR="002E39FA" w:rsidRPr="00F923C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D730C" w14:textId="77777777" w:rsidR="002E39FA" w:rsidRPr="00D30BF0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2E39FA" w:rsidRPr="00F923CE" w14:paraId="5C17F3F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76FA74" w14:textId="77777777" w:rsidR="002E39FA" w:rsidRPr="00F923C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72F46E" w14:textId="77777777" w:rsidR="002E39FA" w:rsidRPr="00D30BF0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2E39FA" w:rsidRPr="00F923CE" w14:paraId="5C83D4C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6C93C" w14:textId="77777777" w:rsidR="002E39FA" w:rsidRPr="00F923C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92C45D" w14:textId="77777777" w:rsidR="002E39FA" w:rsidRPr="00D30BF0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2E39FA" w:rsidRPr="00F923CE" w14:paraId="484F713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871B47" w14:textId="77777777" w:rsidR="002E39FA" w:rsidRPr="00F923CE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E6117" w14:textId="77777777" w:rsidR="002E39FA" w:rsidRPr="00D30BF0" w:rsidRDefault="002E39FA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4125CD85" w14:textId="77777777" w:rsidR="002E39FA" w:rsidRDefault="002E39FA" w:rsidP="002E39FA">
      <w:pPr>
        <w:rPr>
          <w:rFonts w:ascii="Arial" w:hAnsi="Arial" w:cs="Arial"/>
          <w:b/>
          <w:bCs/>
          <w:color w:val="000000"/>
          <w:u w:val="single"/>
        </w:rPr>
      </w:pPr>
    </w:p>
    <w:p w14:paraId="16D8433B" w14:textId="0269E588" w:rsidR="00505ABB" w:rsidRPr="002E39FA" w:rsidRDefault="002E39FA" w:rsidP="002E39FA">
      <w:pPr>
        <w:rPr>
          <w:rFonts w:ascii="Arial" w:hAnsi="Arial" w:cs="Arial"/>
          <w:b/>
          <w:bCs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505ABB" w:rsidRPr="00D30BF0" w14:paraId="47C50C2F" w14:textId="77777777" w:rsidTr="002E39FA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5D7E89A0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72B6DC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DDF9CC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505ABB" w:rsidRPr="00D30BF0" w14:paraId="3EFCE5BD" w14:textId="77777777" w:rsidTr="002E39FA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6D713153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7E3D95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3D7E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505ABB" w:rsidRPr="00D30BF0" w14:paraId="640D2DE4" w14:textId="77777777" w:rsidTr="002E39FA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07064AC5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505ABB" w14:paraId="4A52BC69" w14:textId="77777777" w:rsidTr="006E395D">
              <w:tc>
                <w:tcPr>
                  <w:tcW w:w="1914" w:type="dxa"/>
                  <w:shd w:val="clear" w:color="auto" w:fill="auto"/>
                </w:tcPr>
                <w:p w14:paraId="176F2982" w14:textId="2A0D59C4" w:rsidR="00505ABB" w:rsidRPr="00665A18" w:rsidRDefault="00505ABB" w:rsidP="006E395D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folgt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1E980DB6" w14:textId="5E2E3BD2" w:rsidR="00505ABB" w:rsidRPr="00665A18" w:rsidRDefault="00505ABB" w:rsidP="006E395D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312D1F2" w14:textId="77777777" w:rsidR="00505ABB" w:rsidRPr="00D30BF0" w:rsidRDefault="00505ABB" w:rsidP="006E395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0423FB4" w14:textId="77777777" w:rsidR="00505ABB" w:rsidRDefault="00505ABB" w:rsidP="00505ABB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</w:t>
      </w:r>
      <w:r w:rsidRPr="00505ABB">
        <w:rPr>
          <w:rFonts w:ascii="Arial" w:hAnsi="Arial" w:cs="Arial"/>
          <w:bCs/>
          <w:color w:val="000000"/>
        </w:rPr>
        <w:t>InterpretationPreliminary</w:t>
      </w:r>
      <w:r>
        <w:rPr>
          <w:rFonts w:ascii="Arial" w:hAnsi="Arial" w:cs="Arial"/>
          <w:bCs/>
          <w:color w:val="000000"/>
        </w:rPr>
        <w:t>}</w:t>
      </w:r>
    </w:p>
    <w:p w14:paraId="52F61888" w14:textId="77777777" w:rsidR="00D77350" w:rsidRDefault="00505ABB" w:rsidP="00505ABB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4CF93AFC" w14:textId="573FE003" w:rsidR="00505ABB" w:rsidRDefault="00D77350" w:rsidP="00505ABB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D77350">
        <w:rPr>
          <w:rFonts w:ascii="Arial" w:hAnsi="Arial" w:cs="Arial"/>
          <w:bCs/>
          <w:color w:val="000000"/>
        </w:rPr>
        <w:t>Untersuchungen zur Antibiotika-Resistenz: folgt</w:t>
      </w:r>
      <w:r w:rsidR="00505ABB">
        <w:rPr>
          <w:rFonts w:ascii="Arial" w:hAnsi="Arial" w:cs="Arial"/>
          <w:bCs/>
          <w:color w:val="000000"/>
        </w:rPr>
        <w:br/>
      </w:r>
      <w:r w:rsidR="00505ABB">
        <w:rPr>
          <w:rFonts w:ascii="Arial" w:hAnsi="Arial" w:cs="Arial"/>
          <w:bCs/>
          <w:color w:val="000000"/>
        </w:rPr>
        <w:br/>
      </w:r>
    </w:p>
    <w:p w14:paraId="33024973" w14:textId="77777777" w:rsidR="00B12BB9" w:rsidRPr="007E1C70" w:rsidRDefault="00505ABB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B12BB9" w:rsidRPr="007E1C70">
        <w:rPr>
          <w:rFonts w:ascii="Arial" w:hAnsi="Arial" w:cs="Arial"/>
        </w:rPr>
        <w:t>Mit freundlichen Grüßen</w:t>
      </w:r>
    </w:p>
    <w:p w14:paraId="79C885A2" w14:textId="77777777" w:rsidR="00B12BB9" w:rsidRPr="007E1C70" w:rsidRDefault="00B12BB9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1CBB9549" w14:textId="77777777" w:rsidR="00B12BB9" w:rsidRPr="001F11A5" w:rsidRDefault="00B12BB9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635AC7B1" w14:textId="77777777" w:rsidR="00B12BB9" w:rsidRPr="007E1C70" w:rsidRDefault="00B12BB9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2CABB7A8" w14:textId="77777777" w:rsidR="00B12BB9" w:rsidRPr="00A16931" w:rsidRDefault="00B12BB9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1BDF964B" w14:textId="38B0052B" w:rsidR="00505ABB" w:rsidRPr="00B12BB9" w:rsidRDefault="00505ABB" w:rsidP="00505ABB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end"/>
      </w:r>
    </w:p>
    <w:p w14:paraId="4724C6EF" w14:textId="26FF3352" w:rsidR="00505ABB" w:rsidRPr="009C44A9" w:rsidRDefault="00505ABB" w:rsidP="008310C6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>
        <w:rPr>
          <w:rFonts w:ascii="Arial" w:hAnsi="Arial" w:cs="Arial"/>
        </w:rPr>
        <w:fldChar w:fldCharType="separate"/>
      </w:r>
      <w:r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  <w:r>
        <w:rPr>
          <w:rFonts w:ascii="Arial" w:hAnsi="Arial" w:cs="Arial"/>
        </w:rPr>
        <w:fldChar w:fldCharType="end"/>
      </w:r>
    </w:p>
    <w:p w14:paraId="4F62EEB8" w14:textId="5232E002" w:rsidR="007E1298" w:rsidRPr="009C44A9" w:rsidRDefault="007E1298" w:rsidP="00BE3378">
      <w:pPr>
        <w:rPr>
          <w:rFonts w:ascii="Arial" w:hAnsi="Arial" w:cs="Arial"/>
          <w:color w:val="000000"/>
        </w:rPr>
      </w:pPr>
    </w:p>
    <w:sectPr w:rsidR="007E1298" w:rsidRPr="009C44A9" w:rsidSect="000C6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75E5" w14:textId="77777777" w:rsidR="007A1F29" w:rsidRDefault="007A1F29">
      <w:r>
        <w:separator/>
      </w:r>
    </w:p>
  </w:endnote>
  <w:endnote w:type="continuationSeparator" w:id="0">
    <w:p w14:paraId="42FB2B84" w14:textId="77777777" w:rsidR="007A1F29" w:rsidRDefault="007A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574F" w14:textId="393F46BC" w:rsidR="00B21F34" w:rsidRPr="006A7241" w:rsidRDefault="006A4F7D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B21F34" w:rsidRPr="006A7241">
      <w:rPr>
        <w:sz w:val="17"/>
        <w:szCs w:val="17"/>
      </w:rPr>
      <w:t>www.nrzmhi.de</w:t>
    </w:r>
    <w:r w:rsidR="00000000">
      <w:rPr>
        <w:noProof/>
      </w:rPr>
      <w:pict w14:anchorId="5E2EA1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892104922" o:spid="_x0000_s1165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B21F34" w:rsidRPr="006A7241">
      <w:rPr>
        <w:sz w:val="17"/>
        <w:szCs w:val="17"/>
      </w:rPr>
      <w:t xml:space="preserve"> </w:t>
    </w:r>
    <w:r w:rsidR="00B21F34" w:rsidRPr="006A7241">
      <w:rPr>
        <w:sz w:val="17"/>
        <w:szCs w:val="17"/>
      </w:rPr>
      <w:tab/>
      <w:t xml:space="preserve">Befund </w:t>
    </w:r>
    <w:r w:rsidR="00B21F34">
      <w:rPr>
        <w:sz w:val="17"/>
        <w:szCs w:val="17"/>
      </w:rPr>
      <w:t xml:space="preserve">vom {Date} </w:t>
    </w:r>
    <w:r w:rsidR="00B21F34" w:rsidRPr="006A7241">
      <w:rPr>
        <w:sz w:val="17"/>
        <w:szCs w:val="17"/>
      </w:rPr>
      <w:t>zu</w:t>
    </w:r>
    <w:r w:rsidR="00B21F34">
      <w:rPr>
        <w:sz w:val="17"/>
        <w:szCs w:val="17"/>
      </w:rPr>
      <w:t xml:space="preserve"> </w:t>
    </w:r>
    <w:r w:rsidR="00B21F34" w:rsidRPr="007B3CB5">
      <w:rPr>
        <w:sz w:val="17"/>
        <w:szCs w:val="17"/>
      </w:rPr>
      <w:t>{LaboratoryNumberWithPrefix}</w:t>
    </w:r>
    <w:r w:rsidR="00B21F34" w:rsidRPr="006A7241">
      <w:rPr>
        <w:sz w:val="17"/>
        <w:szCs w:val="17"/>
      </w:rPr>
      <w:t xml:space="preserve">; Seite </w:t>
    </w:r>
    <w:r w:rsidR="00B21F34" w:rsidRPr="006A7241">
      <w:rPr>
        <w:rStyle w:val="Seitenzahl"/>
        <w:sz w:val="17"/>
        <w:szCs w:val="17"/>
      </w:rPr>
      <w:fldChar w:fldCharType="begin"/>
    </w:r>
    <w:r w:rsidR="00B21F34" w:rsidRPr="006A7241">
      <w:rPr>
        <w:rStyle w:val="Seitenzahl"/>
        <w:sz w:val="17"/>
        <w:szCs w:val="17"/>
      </w:rPr>
      <w:instrText xml:space="preserve"> PAGE </w:instrText>
    </w:r>
    <w:r w:rsidR="00B21F34" w:rsidRPr="006A7241">
      <w:rPr>
        <w:rStyle w:val="Seitenzahl"/>
        <w:sz w:val="17"/>
        <w:szCs w:val="17"/>
      </w:rPr>
      <w:fldChar w:fldCharType="separate"/>
    </w:r>
    <w:r w:rsidR="00B21F34">
      <w:rPr>
        <w:rStyle w:val="Seitenzahl"/>
        <w:noProof/>
        <w:sz w:val="17"/>
        <w:szCs w:val="17"/>
      </w:rPr>
      <w:t>2</w:t>
    </w:r>
    <w:r w:rsidR="00B21F34" w:rsidRPr="006A7241">
      <w:rPr>
        <w:rStyle w:val="Seitenzahl"/>
        <w:sz w:val="17"/>
        <w:szCs w:val="17"/>
      </w:rPr>
      <w:fldChar w:fldCharType="end"/>
    </w:r>
    <w:r w:rsidR="00B21F34" w:rsidRPr="006A7241">
      <w:rPr>
        <w:rStyle w:val="Seitenzahl"/>
        <w:sz w:val="17"/>
        <w:szCs w:val="17"/>
      </w:rPr>
      <w:t xml:space="preserve"> von </w:t>
    </w:r>
    <w:r w:rsidR="00B21F34" w:rsidRPr="006A7241">
      <w:rPr>
        <w:rStyle w:val="Seitenzahl"/>
        <w:sz w:val="17"/>
        <w:szCs w:val="17"/>
      </w:rPr>
      <w:fldChar w:fldCharType="begin"/>
    </w:r>
    <w:r w:rsidR="00B21F34" w:rsidRPr="006A7241">
      <w:rPr>
        <w:rStyle w:val="Seitenzahl"/>
        <w:sz w:val="17"/>
        <w:szCs w:val="17"/>
      </w:rPr>
      <w:instrText xml:space="preserve"> NUMPAGES </w:instrText>
    </w:r>
    <w:r w:rsidR="00B21F34" w:rsidRPr="006A7241">
      <w:rPr>
        <w:rStyle w:val="Seitenzahl"/>
        <w:sz w:val="17"/>
        <w:szCs w:val="17"/>
      </w:rPr>
      <w:fldChar w:fldCharType="separate"/>
    </w:r>
    <w:r w:rsidR="00B21F34">
      <w:rPr>
        <w:rStyle w:val="Seitenzahl"/>
        <w:noProof/>
        <w:sz w:val="17"/>
        <w:szCs w:val="17"/>
      </w:rPr>
      <w:t>2</w:t>
    </w:r>
    <w:r w:rsidR="00B21F34" w:rsidRPr="006A7241">
      <w:rPr>
        <w:rStyle w:val="Seitenzahl"/>
        <w:sz w:val="17"/>
        <w:szCs w:val="17"/>
      </w:rPr>
      <w:fldChar w:fldCharType="end"/>
    </w:r>
  </w:p>
  <w:p w14:paraId="31B270C8" w14:textId="77777777" w:rsidR="00B21F34" w:rsidRPr="006A7241" w:rsidRDefault="00B21F3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259D6A12" w14:textId="77777777" w:rsidR="00B21F34" w:rsidRPr="006A7241" w:rsidRDefault="00B21F3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22FAFDF9" w14:textId="77777777" w:rsidR="00B21F34" w:rsidRPr="006A7241" w:rsidRDefault="00B21F34" w:rsidP="00442A30">
    <w:pPr>
      <w:rPr>
        <w:sz w:val="17"/>
        <w:szCs w:val="17"/>
      </w:rPr>
    </w:pPr>
  </w:p>
  <w:p w14:paraId="249A2B35" w14:textId="599C22EE" w:rsidR="00FD3A65" w:rsidRPr="003E20A1" w:rsidRDefault="006A4F7D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5F1F" w14:textId="5BF1DDF1" w:rsidR="00B21F34" w:rsidRPr="006A7241" w:rsidRDefault="006A4F7D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B21F34" w:rsidRPr="006A7241">
      <w:rPr>
        <w:sz w:val="17"/>
        <w:szCs w:val="17"/>
      </w:rPr>
      <w:t>www.nrzmhi.de</w:t>
    </w:r>
    <w:r w:rsidR="00000000">
      <w:rPr>
        <w:noProof/>
      </w:rPr>
      <w:pict w14:anchorId="655E7A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631489109" o:spid="_x0000_s1164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B21F34" w:rsidRPr="006A7241">
      <w:rPr>
        <w:sz w:val="17"/>
        <w:szCs w:val="17"/>
      </w:rPr>
      <w:t xml:space="preserve"> </w:t>
    </w:r>
    <w:r w:rsidR="00B21F34" w:rsidRPr="006A7241">
      <w:rPr>
        <w:sz w:val="17"/>
        <w:szCs w:val="17"/>
      </w:rPr>
      <w:tab/>
      <w:t xml:space="preserve">Befund </w:t>
    </w:r>
    <w:r w:rsidR="00B21F34">
      <w:rPr>
        <w:sz w:val="17"/>
        <w:szCs w:val="17"/>
      </w:rPr>
      <w:t xml:space="preserve">vom {Date} </w:t>
    </w:r>
    <w:r w:rsidR="00B21F34" w:rsidRPr="006A7241">
      <w:rPr>
        <w:sz w:val="17"/>
        <w:szCs w:val="17"/>
      </w:rPr>
      <w:t>zu</w:t>
    </w:r>
    <w:r w:rsidR="00B21F34">
      <w:rPr>
        <w:sz w:val="17"/>
        <w:szCs w:val="17"/>
      </w:rPr>
      <w:t xml:space="preserve"> </w:t>
    </w:r>
    <w:r w:rsidR="00B21F34" w:rsidRPr="007B3CB5">
      <w:rPr>
        <w:sz w:val="17"/>
        <w:szCs w:val="17"/>
      </w:rPr>
      <w:t>{LaboratoryNumberWithPrefix}</w:t>
    </w:r>
    <w:r w:rsidR="00B21F34" w:rsidRPr="006A7241">
      <w:rPr>
        <w:sz w:val="17"/>
        <w:szCs w:val="17"/>
      </w:rPr>
      <w:t xml:space="preserve">; Seite </w:t>
    </w:r>
    <w:r w:rsidR="00B21F34" w:rsidRPr="006A7241">
      <w:rPr>
        <w:rStyle w:val="Seitenzahl"/>
        <w:sz w:val="17"/>
        <w:szCs w:val="17"/>
      </w:rPr>
      <w:fldChar w:fldCharType="begin"/>
    </w:r>
    <w:r w:rsidR="00B21F34" w:rsidRPr="006A7241">
      <w:rPr>
        <w:rStyle w:val="Seitenzahl"/>
        <w:sz w:val="17"/>
        <w:szCs w:val="17"/>
      </w:rPr>
      <w:instrText xml:space="preserve"> PAGE </w:instrText>
    </w:r>
    <w:r w:rsidR="00B21F34" w:rsidRPr="006A7241">
      <w:rPr>
        <w:rStyle w:val="Seitenzahl"/>
        <w:sz w:val="17"/>
        <w:szCs w:val="17"/>
      </w:rPr>
      <w:fldChar w:fldCharType="separate"/>
    </w:r>
    <w:r w:rsidR="00B21F34">
      <w:rPr>
        <w:rStyle w:val="Seitenzahl"/>
        <w:noProof/>
        <w:sz w:val="17"/>
        <w:szCs w:val="17"/>
      </w:rPr>
      <w:t>3</w:t>
    </w:r>
    <w:r w:rsidR="00B21F34" w:rsidRPr="006A7241">
      <w:rPr>
        <w:rStyle w:val="Seitenzahl"/>
        <w:sz w:val="17"/>
        <w:szCs w:val="17"/>
      </w:rPr>
      <w:fldChar w:fldCharType="end"/>
    </w:r>
    <w:r w:rsidR="00B21F34" w:rsidRPr="006A7241">
      <w:rPr>
        <w:rStyle w:val="Seitenzahl"/>
        <w:sz w:val="17"/>
        <w:szCs w:val="17"/>
      </w:rPr>
      <w:t xml:space="preserve"> von </w:t>
    </w:r>
    <w:r w:rsidR="00B21F34" w:rsidRPr="006A7241">
      <w:rPr>
        <w:rStyle w:val="Seitenzahl"/>
        <w:sz w:val="17"/>
        <w:szCs w:val="17"/>
      </w:rPr>
      <w:fldChar w:fldCharType="begin"/>
    </w:r>
    <w:r w:rsidR="00B21F34" w:rsidRPr="006A7241">
      <w:rPr>
        <w:rStyle w:val="Seitenzahl"/>
        <w:sz w:val="17"/>
        <w:szCs w:val="17"/>
      </w:rPr>
      <w:instrText xml:space="preserve"> NUMPAGES </w:instrText>
    </w:r>
    <w:r w:rsidR="00B21F34" w:rsidRPr="006A7241">
      <w:rPr>
        <w:rStyle w:val="Seitenzahl"/>
        <w:sz w:val="17"/>
        <w:szCs w:val="17"/>
      </w:rPr>
      <w:fldChar w:fldCharType="separate"/>
    </w:r>
    <w:r w:rsidR="00B21F34">
      <w:rPr>
        <w:rStyle w:val="Seitenzahl"/>
        <w:noProof/>
        <w:sz w:val="17"/>
        <w:szCs w:val="17"/>
      </w:rPr>
      <w:t>3</w:t>
    </w:r>
    <w:r w:rsidR="00B21F34" w:rsidRPr="006A7241">
      <w:rPr>
        <w:rStyle w:val="Seitenzahl"/>
        <w:sz w:val="17"/>
        <w:szCs w:val="17"/>
      </w:rPr>
      <w:fldChar w:fldCharType="end"/>
    </w:r>
  </w:p>
  <w:p w14:paraId="6FE3E254" w14:textId="77777777" w:rsidR="00B21F34" w:rsidRPr="006A7241" w:rsidRDefault="00B21F3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146EA7F4" w14:textId="77777777" w:rsidR="00B21F34" w:rsidRPr="006A7241" w:rsidRDefault="00B21F3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42E03CB" w14:textId="77777777" w:rsidR="00B21F34" w:rsidRPr="006A7241" w:rsidRDefault="00B21F34" w:rsidP="00442A30">
    <w:pPr>
      <w:rPr>
        <w:sz w:val="17"/>
        <w:szCs w:val="17"/>
      </w:rPr>
    </w:pPr>
  </w:p>
  <w:p w14:paraId="604319D7" w14:textId="1C06AB27" w:rsidR="008E63A1" w:rsidRPr="003E20A1" w:rsidRDefault="006A4F7D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48E7E" w14:textId="36146329" w:rsidR="00B21F34" w:rsidRPr="006A7241" w:rsidRDefault="006A4F7D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B21F34" w:rsidRPr="006A7241">
      <w:rPr>
        <w:sz w:val="17"/>
        <w:szCs w:val="17"/>
      </w:rPr>
      <w:t>www.nrzmhi.de</w:t>
    </w:r>
    <w:r w:rsidR="00000000">
      <w:rPr>
        <w:noProof/>
      </w:rPr>
      <w:pict w14:anchorId="319291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597167334" o:spid="_x0000_s1163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B21F34" w:rsidRPr="006A7241">
      <w:rPr>
        <w:sz w:val="17"/>
        <w:szCs w:val="17"/>
      </w:rPr>
      <w:t xml:space="preserve"> </w:t>
    </w:r>
    <w:r w:rsidR="00B21F34" w:rsidRPr="006A7241">
      <w:rPr>
        <w:sz w:val="17"/>
        <w:szCs w:val="17"/>
      </w:rPr>
      <w:tab/>
      <w:t xml:space="preserve">Befund </w:t>
    </w:r>
    <w:r w:rsidR="00B21F34">
      <w:rPr>
        <w:sz w:val="17"/>
        <w:szCs w:val="17"/>
      </w:rPr>
      <w:t xml:space="preserve">vom {Date} </w:t>
    </w:r>
    <w:r w:rsidR="00B21F34" w:rsidRPr="006A7241">
      <w:rPr>
        <w:sz w:val="17"/>
        <w:szCs w:val="17"/>
      </w:rPr>
      <w:t>zu</w:t>
    </w:r>
    <w:r w:rsidR="00B21F34">
      <w:rPr>
        <w:sz w:val="17"/>
        <w:szCs w:val="17"/>
      </w:rPr>
      <w:t xml:space="preserve"> </w:t>
    </w:r>
    <w:r w:rsidR="00B21F34" w:rsidRPr="007B3CB5">
      <w:rPr>
        <w:sz w:val="17"/>
        <w:szCs w:val="17"/>
      </w:rPr>
      <w:t>{LaboratoryNumberWithPrefix}</w:t>
    </w:r>
    <w:r w:rsidR="00B21F34" w:rsidRPr="006A7241">
      <w:rPr>
        <w:sz w:val="17"/>
        <w:szCs w:val="17"/>
      </w:rPr>
      <w:t xml:space="preserve">; Seite </w:t>
    </w:r>
    <w:r w:rsidR="00B21F34" w:rsidRPr="006A7241">
      <w:rPr>
        <w:rStyle w:val="Seitenzahl"/>
        <w:sz w:val="17"/>
        <w:szCs w:val="17"/>
      </w:rPr>
      <w:fldChar w:fldCharType="begin"/>
    </w:r>
    <w:r w:rsidR="00B21F34" w:rsidRPr="006A7241">
      <w:rPr>
        <w:rStyle w:val="Seitenzahl"/>
        <w:sz w:val="17"/>
        <w:szCs w:val="17"/>
      </w:rPr>
      <w:instrText xml:space="preserve"> PAGE </w:instrText>
    </w:r>
    <w:r w:rsidR="00B21F34" w:rsidRPr="006A7241">
      <w:rPr>
        <w:rStyle w:val="Seitenzahl"/>
        <w:sz w:val="17"/>
        <w:szCs w:val="17"/>
      </w:rPr>
      <w:fldChar w:fldCharType="separate"/>
    </w:r>
    <w:r w:rsidR="00B21F34">
      <w:rPr>
        <w:rStyle w:val="Seitenzahl"/>
        <w:noProof/>
        <w:sz w:val="17"/>
        <w:szCs w:val="17"/>
      </w:rPr>
      <w:t>1</w:t>
    </w:r>
    <w:r w:rsidR="00B21F34" w:rsidRPr="006A7241">
      <w:rPr>
        <w:rStyle w:val="Seitenzahl"/>
        <w:sz w:val="17"/>
        <w:szCs w:val="17"/>
      </w:rPr>
      <w:fldChar w:fldCharType="end"/>
    </w:r>
    <w:r w:rsidR="00B21F34" w:rsidRPr="006A7241">
      <w:rPr>
        <w:rStyle w:val="Seitenzahl"/>
        <w:sz w:val="17"/>
        <w:szCs w:val="17"/>
      </w:rPr>
      <w:t xml:space="preserve"> von </w:t>
    </w:r>
    <w:r w:rsidR="00B21F34" w:rsidRPr="006A7241">
      <w:rPr>
        <w:rStyle w:val="Seitenzahl"/>
        <w:sz w:val="17"/>
        <w:szCs w:val="17"/>
      </w:rPr>
      <w:fldChar w:fldCharType="begin"/>
    </w:r>
    <w:r w:rsidR="00B21F34" w:rsidRPr="006A7241">
      <w:rPr>
        <w:rStyle w:val="Seitenzahl"/>
        <w:sz w:val="17"/>
        <w:szCs w:val="17"/>
      </w:rPr>
      <w:instrText xml:space="preserve"> NUMPAGES </w:instrText>
    </w:r>
    <w:r w:rsidR="00B21F34" w:rsidRPr="006A7241">
      <w:rPr>
        <w:rStyle w:val="Seitenzahl"/>
        <w:sz w:val="17"/>
        <w:szCs w:val="17"/>
      </w:rPr>
      <w:fldChar w:fldCharType="separate"/>
    </w:r>
    <w:r w:rsidR="00B21F34">
      <w:rPr>
        <w:rStyle w:val="Seitenzahl"/>
        <w:noProof/>
        <w:sz w:val="17"/>
        <w:szCs w:val="17"/>
      </w:rPr>
      <w:t>2</w:t>
    </w:r>
    <w:r w:rsidR="00B21F34" w:rsidRPr="006A7241">
      <w:rPr>
        <w:rStyle w:val="Seitenzahl"/>
        <w:sz w:val="17"/>
        <w:szCs w:val="17"/>
      </w:rPr>
      <w:fldChar w:fldCharType="end"/>
    </w:r>
  </w:p>
  <w:p w14:paraId="73CB6970" w14:textId="77777777" w:rsidR="00B21F34" w:rsidRPr="006A7241" w:rsidRDefault="00B21F3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D98DC94" w14:textId="77777777" w:rsidR="00B21F34" w:rsidRPr="006A7241" w:rsidRDefault="00B21F3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C531360" w14:textId="77777777" w:rsidR="00B21F34" w:rsidRPr="006A7241" w:rsidRDefault="00B21F34" w:rsidP="00442A30">
    <w:pPr>
      <w:rPr>
        <w:sz w:val="17"/>
        <w:szCs w:val="17"/>
      </w:rPr>
    </w:pPr>
  </w:p>
  <w:p w14:paraId="200648E8" w14:textId="7A794025" w:rsidR="005B1304" w:rsidRDefault="006A4F7D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DB71" w14:textId="77777777" w:rsidR="007A1F29" w:rsidRDefault="007A1F29">
      <w:r>
        <w:separator/>
      </w:r>
    </w:p>
  </w:footnote>
  <w:footnote w:type="continuationSeparator" w:id="0">
    <w:p w14:paraId="1BFDD5B1" w14:textId="77777777" w:rsidR="007A1F29" w:rsidRDefault="007A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A690A" w14:textId="54D1DFC7" w:rsidR="00CD4CF4" w:rsidRDefault="00B0442A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1E0B6E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28922386" o:spid="_x0000_s1162" type="#_x0000_t75" alt="nrzmhi_logo_500" style="position:absolute;margin-left:385.15pt;margin-top:2.25pt;width:63.4pt;height:63.4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7FB6950E">
        <v:shape id="Grafik 1514057178" o:spid="_x0000_s1161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CD4CF4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101C6AEB" w14:textId="77777777" w:rsidR="00CD4CF4" w:rsidRDefault="00CD4CF4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2D3E7B62" w14:textId="77777777" w:rsidR="00CD4CF4" w:rsidRPr="00635E31" w:rsidRDefault="00CD4CF4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5110396A" w14:textId="77777777" w:rsidR="00CD4CF4" w:rsidRDefault="00CD4CF4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677770A" w14:textId="77777777" w:rsidR="00CD4CF4" w:rsidRDefault="00CD4CF4" w:rsidP="00AD2792">
    <w:pPr>
      <w:rPr>
        <w:sz w:val="12"/>
        <w:szCs w:val="12"/>
      </w:rPr>
    </w:pPr>
  </w:p>
  <w:p w14:paraId="601EAB2C" w14:textId="77777777" w:rsidR="00CD4CF4" w:rsidRDefault="00CD4CF4" w:rsidP="00AD2792">
    <w:pPr>
      <w:pStyle w:val="Kopfzeile"/>
      <w:rPr>
        <w:sz w:val="12"/>
        <w:szCs w:val="12"/>
      </w:rPr>
    </w:pPr>
  </w:p>
  <w:p w14:paraId="1399B099" w14:textId="77777777" w:rsidR="00CD4CF4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3FDEDF0D">
        <v:shapetype id="_x0000_t202" coordsize="21600,21600" o:spt="202" path="m,l,21600r21600,l21600,xe">
          <v:stroke joinstyle="miter"/>
          <v:path gradientshapeok="t" o:connecttype="rect"/>
        </v:shapetype>
        <v:shape id="_x0000_s1158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58">
            <w:txbxContent>
              <w:p w14:paraId="641FBDF4" w14:textId="77777777" w:rsidR="00CD4CF4" w:rsidRDefault="00CD4CF4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30C71761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60D8A0A1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719729C3" w14:textId="77777777" w:rsidR="00CD4CF4" w:rsidRDefault="00CD4CF4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F29FF8C" w14:textId="77777777" w:rsidR="00CD4CF4" w:rsidRDefault="00CD4CF4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193D724E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556E902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235E74A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8F6DB7E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314F7A45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1126888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4A40FD7A" w14:textId="77777777" w:rsidR="00CD4CF4" w:rsidRDefault="00CD4CF4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A490384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CD4CF4">
      <w:rPr>
        <w:sz w:val="12"/>
        <w:szCs w:val="12"/>
      </w:rPr>
      <w:tab/>
    </w:r>
  </w:p>
  <w:p w14:paraId="0A18897E" w14:textId="77777777" w:rsidR="00CD4CF4" w:rsidRDefault="00CD4CF4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6A5F6B2E" w14:textId="77777777" w:rsidR="00CD4CF4" w:rsidRPr="00AD2792" w:rsidRDefault="00CD4CF4" w:rsidP="00AD2792"/>
  <w:p w14:paraId="680E93A8" w14:textId="376BFFC4" w:rsidR="000C6668" w:rsidRPr="001623D5" w:rsidRDefault="00B0442A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2EE0B" w14:textId="1FD331B7" w:rsidR="00B21F34" w:rsidRPr="00865DC1" w:rsidRDefault="00B0442A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3CA824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67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3CECA8A4">
        <v:shape id="Grafik 3" o:spid="_x0000_s1166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21F34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0F02E834" w14:textId="77777777" w:rsidR="00B21F34" w:rsidRPr="00865DC1" w:rsidRDefault="00B21F34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7D92BBF3" w14:textId="77777777" w:rsidR="00B21F34" w:rsidRPr="00865DC1" w:rsidRDefault="00B21F34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14147CD" w14:textId="77777777" w:rsidR="00B21F34" w:rsidRPr="00865DC1" w:rsidRDefault="00B21F34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406C33F4" w14:textId="77777777" w:rsidR="00B21F34" w:rsidRDefault="00B21F34" w:rsidP="001856C2">
    <w:pPr>
      <w:rPr>
        <w:sz w:val="12"/>
        <w:szCs w:val="12"/>
      </w:rPr>
    </w:pPr>
  </w:p>
  <w:p w14:paraId="1211DF20" w14:textId="77777777" w:rsidR="00B21F34" w:rsidRPr="00000C19" w:rsidRDefault="00B21F34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3E25E98C" w14:textId="18FE986D" w:rsidR="008E63A1" w:rsidRPr="003E20A1" w:rsidRDefault="00B0442A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AC45" w14:textId="173B0292" w:rsidR="00CD4CF4" w:rsidRDefault="00103AF2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2E824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964401886" o:spid="_x0000_s1160" type="#_x0000_t75" alt="nrzmhi_logo_500" style="position:absolute;margin-left:385.15pt;margin-top:2.25pt;width:63.4pt;height:63.4pt;z-index:-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0B3FDB93">
        <v:shape id="Grafik 35217756" o:spid="_x0000_s1159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CD4CF4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1ABC7F0D" w14:textId="77777777" w:rsidR="00CD4CF4" w:rsidRDefault="00CD4CF4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4C62E11A" w14:textId="77777777" w:rsidR="00CD4CF4" w:rsidRPr="00635E31" w:rsidRDefault="00CD4CF4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08627D73" w14:textId="77777777" w:rsidR="00CD4CF4" w:rsidRDefault="00CD4CF4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45735C39" w14:textId="77777777" w:rsidR="00CD4CF4" w:rsidRDefault="00CD4CF4" w:rsidP="00AD2792">
    <w:pPr>
      <w:rPr>
        <w:sz w:val="12"/>
        <w:szCs w:val="12"/>
      </w:rPr>
    </w:pPr>
  </w:p>
  <w:p w14:paraId="75A5E06E" w14:textId="77777777" w:rsidR="00CD4CF4" w:rsidRDefault="00CD4CF4" w:rsidP="00AD2792">
    <w:pPr>
      <w:pStyle w:val="Kopfzeile"/>
      <w:rPr>
        <w:sz w:val="12"/>
        <w:szCs w:val="12"/>
      </w:rPr>
    </w:pPr>
  </w:p>
  <w:p w14:paraId="779FC11C" w14:textId="77777777" w:rsidR="00CD4CF4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329BB04A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56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19C6E299" w14:textId="77777777" w:rsidR="00CD4CF4" w:rsidRDefault="00CD4CF4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7DEFC7A4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72CAEA64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6D8EFC6E" w14:textId="77777777" w:rsidR="00CD4CF4" w:rsidRDefault="00CD4CF4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176FCC7" w14:textId="77777777" w:rsidR="00CD4CF4" w:rsidRDefault="00CD4CF4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6CCC18A9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CDAF856" w14:textId="77777777" w:rsidR="00CD4CF4" w:rsidRDefault="00CD4CF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2775FFA4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4DD0EEA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5F922D21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05DA2A3A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1D92A161" w14:textId="77777777" w:rsidR="00CD4CF4" w:rsidRDefault="00CD4CF4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D45C375" w14:textId="77777777" w:rsidR="00CD4CF4" w:rsidRDefault="00CD4CF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CD4CF4">
      <w:rPr>
        <w:sz w:val="12"/>
        <w:szCs w:val="12"/>
      </w:rPr>
      <w:tab/>
    </w:r>
  </w:p>
  <w:p w14:paraId="46C057C4" w14:textId="77777777" w:rsidR="00CD4CF4" w:rsidRDefault="00CD4CF4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5BF3D923" w14:textId="77777777" w:rsidR="00CD4CF4" w:rsidRPr="00AD2792" w:rsidRDefault="00CD4CF4" w:rsidP="00AD2792"/>
  <w:p w14:paraId="7FEE8362" w14:textId="4D4ED635" w:rsidR="000B1866" w:rsidRPr="001623D5" w:rsidRDefault="00103AF2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4434924">
    <w:abstractNumId w:val="1"/>
  </w:num>
  <w:num w:numId="2" w16cid:durableId="52645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521B"/>
    <w:rsid w:val="00047023"/>
    <w:rsid w:val="00055E76"/>
    <w:rsid w:val="00057250"/>
    <w:rsid w:val="00064D60"/>
    <w:rsid w:val="000658AA"/>
    <w:rsid w:val="00080F55"/>
    <w:rsid w:val="00084A63"/>
    <w:rsid w:val="00085E86"/>
    <w:rsid w:val="00094720"/>
    <w:rsid w:val="00097786"/>
    <w:rsid w:val="00097984"/>
    <w:rsid w:val="000A492C"/>
    <w:rsid w:val="000B1866"/>
    <w:rsid w:val="000B2870"/>
    <w:rsid w:val="000B4A7E"/>
    <w:rsid w:val="000B556C"/>
    <w:rsid w:val="000B6F6F"/>
    <w:rsid w:val="000C39E7"/>
    <w:rsid w:val="000C6668"/>
    <w:rsid w:val="000D0B63"/>
    <w:rsid w:val="000D622E"/>
    <w:rsid w:val="000D6284"/>
    <w:rsid w:val="000E18DF"/>
    <w:rsid w:val="000F488D"/>
    <w:rsid w:val="000F4AF0"/>
    <w:rsid w:val="00103AF2"/>
    <w:rsid w:val="001063E6"/>
    <w:rsid w:val="0011012B"/>
    <w:rsid w:val="001160F0"/>
    <w:rsid w:val="001237D9"/>
    <w:rsid w:val="00127A08"/>
    <w:rsid w:val="00127EC6"/>
    <w:rsid w:val="00130687"/>
    <w:rsid w:val="00146A2A"/>
    <w:rsid w:val="00155E82"/>
    <w:rsid w:val="00160446"/>
    <w:rsid w:val="001623D5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1938"/>
    <w:rsid w:val="001B7CF6"/>
    <w:rsid w:val="001C28F1"/>
    <w:rsid w:val="001C4606"/>
    <w:rsid w:val="001D1F37"/>
    <w:rsid w:val="001D2B5A"/>
    <w:rsid w:val="001D7C7E"/>
    <w:rsid w:val="001E11A4"/>
    <w:rsid w:val="001E3479"/>
    <w:rsid w:val="001E704E"/>
    <w:rsid w:val="001F2923"/>
    <w:rsid w:val="00201F38"/>
    <w:rsid w:val="00204B3B"/>
    <w:rsid w:val="00216BB6"/>
    <w:rsid w:val="0024181F"/>
    <w:rsid w:val="00242652"/>
    <w:rsid w:val="002506F0"/>
    <w:rsid w:val="00260EA8"/>
    <w:rsid w:val="0026596B"/>
    <w:rsid w:val="002842E7"/>
    <w:rsid w:val="00284682"/>
    <w:rsid w:val="002872E3"/>
    <w:rsid w:val="00292586"/>
    <w:rsid w:val="0029469A"/>
    <w:rsid w:val="00295643"/>
    <w:rsid w:val="002A1C54"/>
    <w:rsid w:val="002A6037"/>
    <w:rsid w:val="002B21C8"/>
    <w:rsid w:val="002B614B"/>
    <w:rsid w:val="002B667F"/>
    <w:rsid w:val="002C4EBE"/>
    <w:rsid w:val="002D01DC"/>
    <w:rsid w:val="002D032D"/>
    <w:rsid w:val="002D7741"/>
    <w:rsid w:val="002E39FA"/>
    <w:rsid w:val="002E4530"/>
    <w:rsid w:val="00312A5E"/>
    <w:rsid w:val="00312EB2"/>
    <w:rsid w:val="003136E9"/>
    <w:rsid w:val="003175AE"/>
    <w:rsid w:val="0034693D"/>
    <w:rsid w:val="003507D0"/>
    <w:rsid w:val="00356904"/>
    <w:rsid w:val="00357F12"/>
    <w:rsid w:val="003605A3"/>
    <w:rsid w:val="00361B3E"/>
    <w:rsid w:val="0037378F"/>
    <w:rsid w:val="00375BB7"/>
    <w:rsid w:val="003848AB"/>
    <w:rsid w:val="003855EA"/>
    <w:rsid w:val="00385785"/>
    <w:rsid w:val="003861CC"/>
    <w:rsid w:val="00393785"/>
    <w:rsid w:val="003961C7"/>
    <w:rsid w:val="003A1691"/>
    <w:rsid w:val="003C3C8D"/>
    <w:rsid w:val="003C6AD9"/>
    <w:rsid w:val="003C6AE3"/>
    <w:rsid w:val="003D243F"/>
    <w:rsid w:val="003D5FAC"/>
    <w:rsid w:val="003E20A1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1453"/>
    <w:rsid w:val="00476353"/>
    <w:rsid w:val="004769C0"/>
    <w:rsid w:val="00480AC0"/>
    <w:rsid w:val="00485019"/>
    <w:rsid w:val="004904CB"/>
    <w:rsid w:val="004959C0"/>
    <w:rsid w:val="004A2014"/>
    <w:rsid w:val="004A21CB"/>
    <w:rsid w:val="004A22AB"/>
    <w:rsid w:val="004A2716"/>
    <w:rsid w:val="004B78C1"/>
    <w:rsid w:val="004C3FF8"/>
    <w:rsid w:val="004D6D15"/>
    <w:rsid w:val="004E43A4"/>
    <w:rsid w:val="004E5963"/>
    <w:rsid w:val="004E5D23"/>
    <w:rsid w:val="004F69A6"/>
    <w:rsid w:val="0050415E"/>
    <w:rsid w:val="00504ADB"/>
    <w:rsid w:val="00505ABB"/>
    <w:rsid w:val="00512252"/>
    <w:rsid w:val="0051242D"/>
    <w:rsid w:val="00514E1B"/>
    <w:rsid w:val="00522D8E"/>
    <w:rsid w:val="00523FBC"/>
    <w:rsid w:val="00536844"/>
    <w:rsid w:val="005473B2"/>
    <w:rsid w:val="0055325D"/>
    <w:rsid w:val="0055535C"/>
    <w:rsid w:val="00555B7A"/>
    <w:rsid w:val="00555E8D"/>
    <w:rsid w:val="0056352D"/>
    <w:rsid w:val="00577449"/>
    <w:rsid w:val="0058194F"/>
    <w:rsid w:val="005858E6"/>
    <w:rsid w:val="00592637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0DC5"/>
    <w:rsid w:val="005F3156"/>
    <w:rsid w:val="005F6606"/>
    <w:rsid w:val="0060062A"/>
    <w:rsid w:val="00604446"/>
    <w:rsid w:val="00611B57"/>
    <w:rsid w:val="00616076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4DA3"/>
    <w:rsid w:val="006709D4"/>
    <w:rsid w:val="00693020"/>
    <w:rsid w:val="006939B2"/>
    <w:rsid w:val="006A10D9"/>
    <w:rsid w:val="006A4F7D"/>
    <w:rsid w:val="006B2380"/>
    <w:rsid w:val="006C1825"/>
    <w:rsid w:val="006C2E71"/>
    <w:rsid w:val="006C3896"/>
    <w:rsid w:val="006D1F90"/>
    <w:rsid w:val="006D26C9"/>
    <w:rsid w:val="006D5555"/>
    <w:rsid w:val="006E0022"/>
    <w:rsid w:val="006E12C7"/>
    <w:rsid w:val="006E1610"/>
    <w:rsid w:val="006E2008"/>
    <w:rsid w:val="006E2CCA"/>
    <w:rsid w:val="006F101C"/>
    <w:rsid w:val="006F19C7"/>
    <w:rsid w:val="006F6072"/>
    <w:rsid w:val="00700969"/>
    <w:rsid w:val="00701568"/>
    <w:rsid w:val="0070738E"/>
    <w:rsid w:val="007104BC"/>
    <w:rsid w:val="00721E98"/>
    <w:rsid w:val="007370B3"/>
    <w:rsid w:val="00745278"/>
    <w:rsid w:val="007508A1"/>
    <w:rsid w:val="00755644"/>
    <w:rsid w:val="0076291A"/>
    <w:rsid w:val="0078044B"/>
    <w:rsid w:val="007818B3"/>
    <w:rsid w:val="00794050"/>
    <w:rsid w:val="007A1F29"/>
    <w:rsid w:val="007B05CD"/>
    <w:rsid w:val="007B16C7"/>
    <w:rsid w:val="007C49DB"/>
    <w:rsid w:val="007C67FE"/>
    <w:rsid w:val="007D1B07"/>
    <w:rsid w:val="007D58EA"/>
    <w:rsid w:val="007D5E89"/>
    <w:rsid w:val="007E1298"/>
    <w:rsid w:val="007E7AD7"/>
    <w:rsid w:val="007F0DBC"/>
    <w:rsid w:val="00806F5D"/>
    <w:rsid w:val="0080707E"/>
    <w:rsid w:val="00822C37"/>
    <w:rsid w:val="00824640"/>
    <w:rsid w:val="00826268"/>
    <w:rsid w:val="008310C6"/>
    <w:rsid w:val="0083466D"/>
    <w:rsid w:val="00836FE8"/>
    <w:rsid w:val="00844A80"/>
    <w:rsid w:val="00845C88"/>
    <w:rsid w:val="00847F17"/>
    <w:rsid w:val="00854F47"/>
    <w:rsid w:val="008705EC"/>
    <w:rsid w:val="00873F66"/>
    <w:rsid w:val="00880AB8"/>
    <w:rsid w:val="00882040"/>
    <w:rsid w:val="00884003"/>
    <w:rsid w:val="0088682B"/>
    <w:rsid w:val="00886A23"/>
    <w:rsid w:val="00894A1B"/>
    <w:rsid w:val="00896188"/>
    <w:rsid w:val="008A4304"/>
    <w:rsid w:val="008A6535"/>
    <w:rsid w:val="008A7FAB"/>
    <w:rsid w:val="008B0B5F"/>
    <w:rsid w:val="008D3559"/>
    <w:rsid w:val="008E11F2"/>
    <w:rsid w:val="008E63A1"/>
    <w:rsid w:val="008F360A"/>
    <w:rsid w:val="00901CA1"/>
    <w:rsid w:val="009047BA"/>
    <w:rsid w:val="00904E2F"/>
    <w:rsid w:val="00911449"/>
    <w:rsid w:val="00921B94"/>
    <w:rsid w:val="00924820"/>
    <w:rsid w:val="0093322D"/>
    <w:rsid w:val="00937343"/>
    <w:rsid w:val="009377D6"/>
    <w:rsid w:val="00944730"/>
    <w:rsid w:val="009620B7"/>
    <w:rsid w:val="00964655"/>
    <w:rsid w:val="00965DA0"/>
    <w:rsid w:val="00966F36"/>
    <w:rsid w:val="00974193"/>
    <w:rsid w:val="00993AE8"/>
    <w:rsid w:val="009A0D55"/>
    <w:rsid w:val="009A6FCA"/>
    <w:rsid w:val="009A7230"/>
    <w:rsid w:val="009C44A9"/>
    <w:rsid w:val="009C485F"/>
    <w:rsid w:val="009C77DD"/>
    <w:rsid w:val="009E46CF"/>
    <w:rsid w:val="009F6C75"/>
    <w:rsid w:val="00A00402"/>
    <w:rsid w:val="00A05255"/>
    <w:rsid w:val="00A150C8"/>
    <w:rsid w:val="00A26A5F"/>
    <w:rsid w:val="00A33507"/>
    <w:rsid w:val="00A35FB9"/>
    <w:rsid w:val="00A36FF9"/>
    <w:rsid w:val="00A41A08"/>
    <w:rsid w:val="00A6701C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F5F1D"/>
    <w:rsid w:val="00B0442A"/>
    <w:rsid w:val="00B05C87"/>
    <w:rsid w:val="00B06D07"/>
    <w:rsid w:val="00B12BB9"/>
    <w:rsid w:val="00B21F34"/>
    <w:rsid w:val="00B2333C"/>
    <w:rsid w:val="00B2421D"/>
    <w:rsid w:val="00B269A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84DB8"/>
    <w:rsid w:val="00B95650"/>
    <w:rsid w:val="00BA248C"/>
    <w:rsid w:val="00BA66DD"/>
    <w:rsid w:val="00BA6847"/>
    <w:rsid w:val="00BB442B"/>
    <w:rsid w:val="00BC19AD"/>
    <w:rsid w:val="00BC2820"/>
    <w:rsid w:val="00BC475B"/>
    <w:rsid w:val="00BD07B6"/>
    <w:rsid w:val="00BD446D"/>
    <w:rsid w:val="00BE27BC"/>
    <w:rsid w:val="00BE3378"/>
    <w:rsid w:val="00BE4A22"/>
    <w:rsid w:val="00C0084A"/>
    <w:rsid w:val="00C00D4C"/>
    <w:rsid w:val="00C062F9"/>
    <w:rsid w:val="00C07D41"/>
    <w:rsid w:val="00C217B2"/>
    <w:rsid w:val="00C37576"/>
    <w:rsid w:val="00C50606"/>
    <w:rsid w:val="00C50DC1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277D"/>
    <w:rsid w:val="00CA4244"/>
    <w:rsid w:val="00CB0FA0"/>
    <w:rsid w:val="00CB14A6"/>
    <w:rsid w:val="00CB3D7C"/>
    <w:rsid w:val="00CB5E10"/>
    <w:rsid w:val="00CC14B8"/>
    <w:rsid w:val="00CC2763"/>
    <w:rsid w:val="00CC3DEF"/>
    <w:rsid w:val="00CC56DB"/>
    <w:rsid w:val="00CD0C5C"/>
    <w:rsid w:val="00CD18AD"/>
    <w:rsid w:val="00CD3A11"/>
    <w:rsid w:val="00CD4CF4"/>
    <w:rsid w:val="00CE75EA"/>
    <w:rsid w:val="00CF0EFD"/>
    <w:rsid w:val="00CF0FB3"/>
    <w:rsid w:val="00CF1C41"/>
    <w:rsid w:val="00CF3A68"/>
    <w:rsid w:val="00CF6621"/>
    <w:rsid w:val="00D06214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77350"/>
    <w:rsid w:val="00D96E22"/>
    <w:rsid w:val="00DA2B48"/>
    <w:rsid w:val="00DA7025"/>
    <w:rsid w:val="00DD0E2A"/>
    <w:rsid w:val="00DD2D09"/>
    <w:rsid w:val="00DD49A9"/>
    <w:rsid w:val="00DD796C"/>
    <w:rsid w:val="00DE0C44"/>
    <w:rsid w:val="00E00EC6"/>
    <w:rsid w:val="00E06A3C"/>
    <w:rsid w:val="00E22C08"/>
    <w:rsid w:val="00E53E0F"/>
    <w:rsid w:val="00E61E89"/>
    <w:rsid w:val="00E62540"/>
    <w:rsid w:val="00E67F95"/>
    <w:rsid w:val="00E705F4"/>
    <w:rsid w:val="00E821D9"/>
    <w:rsid w:val="00E8464B"/>
    <w:rsid w:val="00E91C6F"/>
    <w:rsid w:val="00E9420E"/>
    <w:rsid w:val="00E94AE5"/>
    <w:rsid w:val="00E9506A"/>
    <w:rsid w:val="00E9674C"/>
    <w:rsid w:val="00E97708"/>
    <w:rsid w:val="00EA0622"/>
    <w:rsid w:val="00EA076A"/>
    <w:rsid w:val="00EA14B3"/>
    <w:rsid w:val="00EA3765"/>
    <w:rsid w:val="00EA506F"/>
    <w:rsid w:val="00EB46D6"/>
    <w:rsid w:val="00EC1D87"/>
    <w:rsid w:val="00EC73BF"/>
    <w:rsid w:val="00ED1478"/>
    <w:rsid w:val="00ED28A2"/>
    <w:rsid w:val="00EE453A"/>
    <w:rsid w:val="00EE567D"/>
    <w:rsid w:val="00EE7E67"/>
    <w:rsid w:val="00EF09A4"/>
    <w:rsid w:val="00EF2E84"/>
    <w:rsid w:val="00F00446"/>
    <w:rsid w:val="00F059AF"/>
    <w:rsid w:val="00F07A81"/>
    <w:rsid w:val="00F1189D"/>
    <w:rsid w:val="00F163F5"/>
    <w:rsid w:val="00F21C13"/>
    <w:rsid w:val="00F2288C"/>
    <w:rsid w:val="00F26692"/>
    <w:rsid w:val="00F4005F"/>
    <w:rsid w:val="00F40C27"/>
    <w:rsid w:val="00F41174"/>
    <w:rsid w:val="00F42205"/>
    <w:rsid w:val="00F54378"/>
    <w:rsid w:val="00F6375F"/>
    <w:rsid w:val="00F6615F"/>
    <w:rsid w:val="00F74CE0"/>
    <w:rsid w:val="00F74D81"/>
    <w:rsid w:val="00F76A71"/>
    <w:rsid w:val="00F9184F"/>
    <w:rsid w:val="00F96824"/>
    <w:rsid w:val="00FA5B61"/>
    <w:rsid w:val="00FD1EFD"/>
    <w:rsid w:val="00FD3A65"/>
    <w:rsid w:val="00FD4968"/>
    <w:rsid w:val="00FF18C2"/>
    <w:rsid w:val="00FF44E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4CB74AAF"/>
  <w15:docId w15:val="{8D072EC0-EFC6-4CD5-A4BB-6122C34F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3B3DED-CFA9-45EF-8D5D-9C8C4E328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268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28</cp:revision>
  <cp:lastPrinted>2015-05-19T09:27:00Z</cp:lastPrinted>
  <dcterms:created xsi:type="dcterms:W3CDTF">2018-07-25T19:56:00Z</dcterms:created>
  <dcterms:modified xsi:type="dcterms:W3CDTF">2026-02-24T05:46:00Z</dcterms:modified>
</cp:coreProperties>
</file>