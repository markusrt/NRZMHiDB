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95257" w14:textId="77777777" w:rsidR="00666413" w:rsidRDefault="004F58D3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32F8AFB2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0978FC36" w14:textId="77777777" w:rsidR="00666413" w:rsidRPr="00172CE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01704E1B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4C7114E9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293C03D7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7E6C2233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568E93A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4C822B8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CE8E614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DCF6335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81DCF35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AA2EDC3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7880C95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957998E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0AAA5F0" w14:textId="77777777" w:rsidR="00666413" w:rsidRPr="000E5432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DACE1B8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4C5C41A9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A4FC6DE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318CD74A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6"/>
      </w:tblGrid>
      <w:tr w:rsidR="00666413" w:rsidRPr="00F80633" w14:paraId="0110B215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032C04E8" w14:textId="77777777" w:rsidR="00666413" w:rsidRPr="00F80633" w:rsidRDefault="0066641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AC4F5A6" w14:textId="77777777" w:rsidR="00666413" w:rsidRPr="00F80633" w:rsidRDefault="0066641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666413" w:rsidRPr="00F80633" w14:paraId="1893EAD7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788C92C3" w14:textId="77777777" w:rsidR="00666413" w:rsidRPr="00F80633" w:rsidRDefault="0066641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3E73974" w14:textId="77777777" w:rsidR="00666413" w:rsidRPr="00F80633" w:rsidRDefault="0066641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666413" w:rsidRPr="00F80633" w:rsidDel="00F80633" w14:paraId="39C457F4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7DA4E975" w14:textId="77777777" w:rsidR="00666413" w:rsidRPr="00F80633" w:rsidDel="00F80633" w:rsidRDefault="0066641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3A9D25EA" w14:textId="77777777" w:rsidR="00666413" w:rsidRPr="00F80633" w:rsidDel="00F80633" w:rsidRDefault="0066641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3C6EEC3B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6695CF1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131F444C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18BDAAC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D50C1C3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7E264867" w14:textId="77777777" w:rsidR="00666413" w:rsidRDefault="0066641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DB48D35" w14:textId="77777777" w:rsidR="00666413" w:rsidRDefault="0066641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3299F269" w14:textId="77777777" w:rsidR="00666413" w:rsidRDefault="0066641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6F57CE9" w14:textId="77777777" w:rsidR="00666413" w:rsidRDefault="00666413" w:rsidP="00D8683C"/>
    <w:p w14:paraId="22C5DD86" w14:textId="77777777" w:rsidR="00666413" w:rsidRDefault="00666413" w:rsidP="00D8683C"/>
    <w:p w14:paraId="634C9A08" w14:textId="77777777" w:rsidR="00BF2A34" w:rsidRDefault="004F58D3" w:rsidP="00AA4B2D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  <w:r w:rsidR="009A7676">
        <w:rPr>
          <w:rFonts w:ascii="Arial" w:hAnsi="Arial" w:cs="Arial"/>
        </w:rPr>
        <w:fldChar w:fldCharType="begin"/>
      </w:r>
      <w:r w:rsidR="009A7676">
        <w:rPr>
          <w:rFonts w:ascii="Arial" w:hAnsi="Arial" w:cs="Arial"/>
        </w:rPr>
        <w:instrText xml:space="preserve"> INCLUDETEXT  "D:\\Development\\NRZMHiDB\\HaemophilusWeb\\ReportTemplates\\Sonstige - Kein Haemophilus v</w:instrText>
      </w:r>
      <w:r w:rsidR="00132AFE">
        <w:rPr>
          <w:rFonts w:ascii="Arial" w:hAnsi="Arial" w:cs="Arial"/>
        </w:rPr>
        <w:instrText>3</w:instrText>
      </w:r>
      <w:r w:rsidR="009A7676">
        <w:rPr>
          <w:rFonts w:ascii="Arial" w:hAnsi="Arial" w:cs="Arial"/>
        </w:rPr>
        <w:instrText xml:space="preserve">.docx" </w:instrText>
      </w:r>
      <w:r w:rsidR="009A7676">
        <w:rPr>
          <w:rFonts w:ascii="Arial" w:hAnsi="Arial" w:cs="Arial"/>
        </w:rPr>
        <w:fldChar w:fldCharType="separate"/>
      </w:r>
      <w:r w:rsidR="00BF2A34">
        <w:fldChar w:fldCharType="begin"/>
      </w:r>
      <w:r w:rsidR="00BF2A34">
        <w:instrText xml:space="preserve"> INCLUDETEXT  "D:\\Development\\NRZMHiDB\\HaemophilusWeb\\ReportTemplates\\includes\\Seite 1 - Kurz.docx" </w:instrText>
      </w:r>
      <w:r w:rsidR="00BF2A34">
        <w:fldChar w:fldCharType="separate"/>
      </w:r>
      <w:r w:rsidR="00BF2A34">
        <w:rPr>
          <w:rFonts w:ascii="Arial" w:hAnsi="Arial" w:cs="Arial"/>
        </w:rPr>
        <w:t>{SenderName}</w:t>
      </w:r>
    </w:p>
    <w:p w14:paraId="0CBE1587" w14:textId="77777777" w:rsidR="00BF2A34" w:rsidRPr="004659AD" w:rsidRDefault="00BF2A34" w:rsidP="00AA4B2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{SenderDepartment}</w:t>
      </w:r>
    </w:p>
    <w:p w14:paraId="734C8FBE" w14:textId="77777777" w:rsidR="00BF2A34" w:rsidRPr="004659AD" w:rsidRDefault="00BF2A34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5B335299" w14:textId="77777777" w:rsidR="00BF2A34" w:rsidRPr="00270250" w:rsidRDefault="00BF2A34" w:rsidP="00AA4B2D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5AF4AB0C" w14:textId="77777777" w:rsidR="00BF2A34" w:rsidRPr="007E1298" w:rsidRDefault="00BF2A34" w:rsidP="00AA4B2D">
      <w:pPr>
        <w:rPr>
          <w:rFonts w:ascii="Arial" w:hAnsi="Arial" w:cs="Arial"/>
          <w:b/>
          <w:bCs/>
        </w:rPr>
      </w:pPr>
    </w:p>
    <w:p w14:paraId="7752C1AC" w14:textId="77777777" w:rsidR="00BF2A34" w:rsidRDefault="00BF2A34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3CDCED47" w14:textId="77777777" w:rsidR="00BF2A34" w:rsidRDefault="00BF2A34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02879822" w14:textId="77777777" w:rsidR="00BF2A34" w:rsidRPr="003136E9" w:rsidRDefault="00000000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0E000934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054">
              <w:txbxContent>
                <w:p w14:paraId="326DBAE7" w14:textId="77777777" w:rsidR="00BF2A34" w:rsidRDefault="00BF2A34" w:rsidP="00E54035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36A7ED6F" w14:textId="77777777" w:rsidR="00BF2A34" w:rsidRPr="000E6D63" w:rsidRDefault="00BF2A34" w:rsidP="00E54035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BF2A34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BF2A34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BF2A34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BF2A3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BF2A34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BF2A3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BF2A34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BF2A34" w:rsidRPr="00F923CE" w14:paraId="51FE17D2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E413F0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DB1E3" w14:textId="77777777" w:rsidR="00BF2A34" w:rsidRPr="0051595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BF2A34" w:rsidRPr="00F923CE" w14:paraId="01C18F69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E4C2A3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B978B" w14:textId="77777777" w:rsidR="00BF2A34" w:rsidRPr="00D30BF0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BF2A34" w:rsidRPr="00F923CE" w14:paraId="574791C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A74F6F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9F608C" w14:textId="77777777" w:rsidR="00BF2A34" w:rsidRPr="00D30BF0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BF2A34" w:rsidRPr="00F923CE" w14:paraId="625E9CAE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B084F6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9D35E" w14:textId="77777777" w:rsidR="00BF2A34" w:rsidRPr="00D30BF0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BF2A34" w:rsidRPr="00F923CE" w14:paraId="712AA5F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ADAFC0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3C5236" w14:textId="77777777" w:rsidR="00BF2A34" w:rsidRPr="00D30BF0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BF2A34" w:rsidRPr="00F923CE" w14:paraId="395A429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D4E4C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216631" w14:textId="77777777" w:rsidR="00BF2A34" w:rsidRPr="00D30BF0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BF2A34" w:rsidRPr="00F923CE" w14:paraId="1B74D1B7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B86335" w14:textId="77777777" w:rsidR="00BF2A34" w:rsidRPr="00F923CE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BA5F" w14:textId="77777777" w:rsidR="00BF2A34" w:rsidRPr="00D30BF0" w:rsidRDefault="00BF2A3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6B9E0F0D" w14:textId="77777777" w:rsidR="00BF2A34" w:rsidRPr="00AA4B2D" w:rsidRDefault="00BF2A34" w:rsidP="00AA4B2D"/>
    <w:p w14:paraId="26DAF403" w14:textId="77777777" w:rsidR="00BF2A34" w:rsidRPr="00BF0F69" w:rsidRDefault="00BF2A34" w:rsidP="000931C4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fldChar w:fldCharType="end"/>
      </w: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 w:rsidRPr="00BF0F69">
        <w:rPr>
          <w:rFonts w:ascii="Arial" w:hAnsi="Arial" w:cs="Arial"/>
          <w:b/>
          <w:bCs/>
          <w:color w:val="000000"/>
          <w:u w:val="single"/>
        </w:rPr>
        <w:t>:</w:t>
      </w:r>
    </w:p>
    <w:p w14:paraId="38CFEAC9" w14:textId="77777777" w:rsidR="00BF2A34" w:rsidRPr="003136E9" w:rsidRDefault="00BF2A34" w:rsidP="0037215C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tbl>
      <w:tblPr>
        <w:tblW w:w="7670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4961"/>
      </w:tblGrid>
      <w:tr w:rsidR="00BF2A34" w:rsidRPr="00D30BF0" w14:paraId="142F2FA0" w14:textId="77777777" w:rsidTr="000931C4">
        <w:trPr>
          <w:trHeight w:val="422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B6EF6BD" w14:textId="77777777" w:rsidR="00BF2A34" w:rsidRPr="00D30BF0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C82B6" w14:textId="77777777" w:rsidR="00BF2A34" w:rsidRPr="00D30BF0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6C6731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BF2A34" w:rsidRPr="00D30BF0" w14:paraId="12E362D3" w14:textId="77777777" w:rsidTr="000931C4">
        <w:trPr>
          <w:trHeight w:val="422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7142C6BE" w14:textId="77777777" w:rsidR="00BF2A34" w:rsidRPr="00D30BF0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Faktorentest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F5B04" w14:textId="77777777" w:rsidR="00BF2A34" w:rsidRPr="000E722E" w:rsidRDefault="00BF2A34" w:rsidP="00C55279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</w:p>
        </w:tc>
      </w:tr>
      <w:tr w:rsidR="00BF2A34" w:rsidRPr="00D30BF0" w14:paraId="7106C9E7" w14:textId="77777777" w:rsidTr="000931C4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3852FF3C" w14:textId="77777777" w:rsidR="00BF2A34" w:rsidRPr="00D30BF0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Kultur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67EAE" w14:textId="77777777" w:rsidR="00BF2A34" w:rsidRPr="00D40314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BF2A34" w:rsidRPr="00D30BF0" w14:paraId="64D65091" w14:textId="77777777" w:rsidTr="000931C4">
        <w:trPr>
          <w:trHeight w:val="464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2C7C83F4" w14:textId="77777777" w:rsidR="00BF2A34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Gramverhalten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EE3CF" w14:textId="77777777" w:rsidR="00BF2A34" w:rsidRDefault="00BF2A34" w:rsidP="00C55279">
            <w:pPr>
              <w:tabs>
                <w:tab w:val="center" w:pos="0"/>
              </w:tabs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BF2A34" w:rsidRPr="00D30BF0" w14:paraId="7E9BE017" w14:textId="77777777" w:rsidTr="000931C4">
        <w:trPr>
          <w:trHeight w:val="39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0CDDB8C0" w14:textId="77777777" w:rsidR="00BF2A34" w:rsidRPr="00D30BF0" w:rsidRDefault="00BF2A34" w:rsidP="00C55279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665A18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MALDI-TOF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4891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91"/>
            </w:tblGrid>
            <w:tr w:rsidR="00BF2A34" w:rsidRPr="00713ED2" w14:paraId="330FDAFF" w14:textId="77777777" w:rsidTr="00C55279">
              <w:trPr>
                <w:trHeight w:val="338"/>
              </w:trPr>
              <w:tc>
                <w:tcPr>
                  <w:tcW w:w="4891" w:type="dxa"/>
                  <w:shd w:val="clear" w:color="auto" w:fill="auto"/>
                </w:tcPr>
                <w:p w14:paraId="31054AB5" w14:textId="77777777" w:rsidR="00BF2A34" w:rsidRPr="00713ED2" w:rsidRDefault="00BF2A34" w:rsidP="00C55279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025128EE" w14:textId="77777777" w:rsidR="00BF2A34" w:rsidRPr="00D30BF0" w:rsidRDefault="00BF2A34" w:rsidP="00C5527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CF0C3F3" w14:textId="77777777" w:rsidR="00BF2A34" w:rsidRPr="0037215C" w:rsidRDefault="00BF2A34" w:rsidP="0037215C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 xml:space="preserve">Kein Nachweis von </w:t>
      </w:r>
      <w:r w:rsidRPr="00AA0ACE">
        <w:rPr>
          <w:rFonts w:ascii="Arial" w:hAnsi="Arial" w:cs="Arial"/>
          <w:bCs/>
          <w:i/>
          <w:color w:val="000000"/>
        </w:rPr>
        <w:t>Haemophilus influenzae</w:t>
      </w:r>
      <w:r>
        <w:rPr>
          <w:rFonts w:ascii="Arial" w:hAnsi="Arial" w:cs="Arial"/>
          <w:bCs/>
          <w:color w:val="000000"/>
        </w:rPr>
        <w:t>.</w:t>
      </w:r>
    </w:p>
    <w:p w14:paraId="7B9A19EA" w14:textId="77777777" w:rsidR="00BF2A34" w:rsidRPr="008E63A1" w:rsidRDefault="00BF2A34" w:rsidP="008E63A1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1DF5CD14" w14:textId="77777777" w:rsidR="00BF2A34" w:rsidRPr="007E1C70" w:rsidRDefault="00BF2A34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79C92EE3" w14:textId="77777777" w:rsidR="00BF2A34" w:rsidRPr="007E1C70" w:rsidRDefault="00BF2A34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3618A444" w14:textId="77777777" w:rsidR="00BF2A34" w:rsidRPr="001F11A5" w:rsidRDefault="00BF2A34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6A628A76" w14:textId="77777777" w:rsidR="00BF2A34" w:rsidRPr="007E1C70" w:rsidRDefault="00BF2A34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6166AED3" w14:textId="77777777" w:rsidR="00BF2A34" w:rsidRPr="00A16931" w:rsidRDefault="00BF2A34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038989AF" w14:textId="57203449" w:rsidR="00BF2A34" w:rsidRPr="002463E9" w:rsidRDefault="00BF2A34" w:rsidP="0023163C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0AE8F535" w14:textId="34DCEA88" w:rsidR="007E1298" w:rsidRPr="009C44A9" w:rsidRDefault="009A7676" w:rsidP="008E44CD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  <w:r w:rsidR="00FB7F82">
        <w:rPr>
          <w:rFonts w:ascii="Arial" w:hAnsi="Arial" w:cs="Arial"/>
        </w:rPr>
        <w:fldChar w:fldCharType="begin"/>
      </w:r>
      <w:r w:rsidR="00FB7F82"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 w:rsidR="00FB7F82">
        <w:rPr>
          <w:rFonts w:ascii="Arial" w:hAnsi="Arial" w:cs="Arial"/>
        </w:rPr>
        <w:fldChar w:fldCharType="separate"/>
      </w:r>
      <w:r w:rsidR="006A1A55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 w:rsidR="00FB7F82">
        <w:rPr>
          <w:rFonts w:ascii="Arial" w:hAnsi="Arial" w:cs="Arial"/>
        </w:rPr>
        <w:fldChar w:fldCharType="end"/>
      </w:r>
    </w:p>
    <w:sectPr w:rsidR="007E1298" w:rsidRPr="009C44A9" w:rsidSect="007A5B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928" w:right="1418" w:bottom="1134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F78B2" w14:textId="77777777" w:rsidR="005F7011" w:rsidRDefault="005F7011">
      <w:r>
        <w:separator/>
      </w:r>
    </w:p>
  </w:endnote>
  <w:endnote w:type="continuationSeparator" w:id="0">
    <w:p w14:paraId="4E8CA4F6" w14:textId="77777777" w:rsidR="005F7011" w:rsidRDefault="005F7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AEF0A" w14:textId="0F6F8E98" w:rsidR="00ED3341" w:rsidRPr="006A7241" w:rsidRDefault="00070DD3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D3341" w:rsidRPr="006A7241">
      <w:rPr>
        <w:sz w:val="17"/>
        <w:szCs w:val="17"/>
      </w:rPr>
      <w:t>www.nrzmhi.de</w:t>
    </w:r>
    <w:r w:rsidR="00000000">
      <w:rPr>
        <w:noProof/>
      </w:rPr>
      <w:pict w14:anchorId="4AA74D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171498338" o:spid="_x0000_s1149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D3341" w:rsidRPr="006A7241">
      <w:rPr>
        <w:sz w:val="17"/>
        <w:szCs w:val="17"/>
      </w:rPr>
      <w:t xml:space="preserve"> </w:t>
    </w:r>
    <w:r w:rsidR="00ED3341" w:rsidRPr="006A7241">
      <w:rPr>
        <w:sz w:val="17"/>
        <w:szCs w:val="17"/>
      </w:rPr>
      <w:tab/>
      <w:t xml:space="preserve">Befund </w:t>
    </w:r>
    <w:r w:rsidR="00ED3341">
      <w:rPr>
        <w:sz w:val="17"/>
        <w:szCs w:val="17"/>
      </w:rPr>
      <w:t xml:space="preserve">vom {Date} </w:t>
    </w:r>
    <w:r w:rsidR="00ED3341" w:rsidRPr="006A7241">
      <w:rPr>
        <w:sz w:val="17"/>
        <w:szCs w:val="17"/>
      </w:rPr>
      <w:t>zu</w:t>
    </w:r>
    <w:r w:rsidR="00ED3341">
      <w:rPr>
        <w:sz w:val="17"/>
        <w:szCs w:val="17"/>
      </w:rPr>
      <w:t xml:space="preserve"> </w:t>
    </w:r>
    <w:r w:rsidR="00ED3341" w:rsidRPr="007B3CB5">
      <w:rPr>
        <w:sz w:val="17"/>
        <w:szCs w:val="17"/>
      </w:rPr>
      <w:t>{LaboratoryNumberWithPrefix}</w:t>
    </w:r>
    <w:r w:rsidR="00ED3341" w:rsidRPr="006A7241">
      <w:rPr>
        <w:sz w:val="17"/>
        <w:szCs w:val="17"/>
      </w:rPr>
      <w:t xml:space="preserve">; Seite </w:t>
    </w:r>
    <w:r w:rsidR="00ED3341" w:rsidRPr="006A7241">
      <w:rPr>
        <w:rStyle w:val="Seitenzahl"/>
        <w:sz w:val="17"/>
        <w:szCs w:val="17"/>
      </w:rPr>
      <w:fldChar w:fldCharType="begin"/>
    </w:r>
    <w:r w:rsidR="00ED3341" w:rsidRPr="006A7241">
      <w:rPr>
        <w:rStyle w:val="Seitenzahl"/>
        <w:sz w:val="17"/>
        <w:szCs w:val="17"/>
      </w:rPr>
      <w:instrText xml:space="preserve"> PAGE </w:instrText>
    </w:r>
    <w:r w:rsidR="00ED3341" w:rsidRPr="006A7241">
      <w:rPr>
        <w:rStyle w:val="Seitenzahl"/>
        <w:sz w:val="17"/>
        <w:szCs w:val="17"/>
      </w:rPr>
      <w:fldChar w:fldCharType="separate"/>
    </w:r>
    <w:r w:rsidR="00ED3341">
      <w:rPr>
        <w:rStyle w:val="Seitenzahl"/>
        <w:noProof/>
        <w:sz w:val="17"/>
        <w:szCs w:val="17"/>
      </w:rPr>
      <w:t>2</w:t>
    </w:r>
    <w:r w:rsidR="00ED3341" w:rsidRPr="006A7241">
      <w:rPr>
        <w:rStyle w:val="Seitenzahl"/>
        <w:sz w:val="17"/>
        <w:szCs w:val="17"/>
      </w:rPr>
      <w:fldChar w:fldCharType="end"/>
    </w:r>
    <w:r w:rsidR="00ED3341" w:rsidRPr="006A7241">
      <w:rPr>
        <w:rStyle w:val="Seitenzahl"/>
        <w:sz w:val="17"/>
        <w:szCs w:val="17"/>
      </w:rPr>
      <w:t xml:space="preserve"> von </w:t>
    </w:r>
    <w:r w:rsidR="00ED3341" w:rsidRPr="006A7241">
      <w:rPr>
        <w:rStyle w:val="Seitenzahl"/>
        <w:sz w:val="17"/>
        <w:szCs w:val="17"/>
      </w:rPr>
      <w:fldChar w:fldCharType="begin"/>
    </w:r>
    <w:r w:rsidR="00ED3341" w:rsidRPr="006A7241">
      <w:rPr>
        <w:rStyle w:val="Seitenzahl"/>
        <w:sz w:val="17"/>
        <w:szCs w:val="17"/>
      </w:rPr>
      <w:instrText xml:space="preserve"> NUMPAGES </w:instrText>
    </w:r>
    <w:r w:rsidR="00ED3341" w:rsidRPr="006A7241">
      <w:rPr>
        <w:rStyle w:val="Seitenzahl"/>
        <w:sz w:val="17"/>
        <w:szCs w:val="17"/>
      </w:rPr>
      <w:fldChar w:fldCharType="separate"/>
    </w:r>
    <w:r w:rsidR="00ED3341">
      <w:rPr>
        <w:rStyle w:val="Seitenzahl"/>
        <w:noProof/>
        <w:sz w:val="17"/>
        <w:szCs w:val="17"/>
      </w:rPr>
      <w:t>2</w:t>
    </w:r>
    <w:r w:rsidR="00ED3341" w:rsidRPr="006A7241">
      <w:rPr>
        <w:rStyle w:val="Seitenzahl"/>
        <w:sz w:val="17"/>
        <w:szCs w:val="17"/>
      </w:rPr>
      <w:fldChar w:fldCharType="end"/>
    </w:r>
  </w:p>
  <w:p w14:paraId="4E9123DB" w14:textId="77777777" w:rsidR="00ED3341" w:rsidRPr="006A7241" w:rsidRDefault="00ED3341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1195E81" w14:textId="77777777" w:rsidR="00ED3341" w:rsidRPr="006A7241" w:rsidRDefault="00ED3341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54B3B74" w14:textId="77777777" w:rsidR="00ED3341" w:rsidRPr="006A7241" w:rsidRDefault="00ED3341" w:rsidP="00442A30">
    <w:pPr>
      <w:rPr>
        <w:sz w:val="17"/>
        <w:szCs w:val="17"/>
      </w:rPr>
    </w:pPr>
  </w:p>
  <w:p w14:paraId="56EBC47C" w14:textId="613755D8" w:rsidR="00FD3A65" w:rsidRPr="003E20A1" w:rsidRDefault="00070DD3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E9C0E" w14:textId="6F2200AE" w:rsidR="00ED3341" w:rsidRPr="006A7241" w:rsidRDefault="00070DD3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D3341" w:rsidRPr="006A7241">
      <w:rPr>
        <w:sz w:val="17"/>
        <w:szCs w:val="17"/>
      </w:rPr>
      <w:t>www.nrzmhi.de</w:t>
    </w:r>
    <w:r w:rsidR="00000000">
      <w:rPr>
        <w:noProof/>
      </w:rPr>
      <w:pict w14:anchorId="0E1D98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37737726" o:spid="_x0000_s1148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D3341" w:rsidRPr="006A7241">
      <w:rPr>
        <w:sz w:val="17"/>
        <w:szCs w:val="17"/>
      </w:rPr>
      <w:t xml:space="preserve"> </w:t>
    </w:r>
    <w:r w:rsidR="00ED3341" w:rsidRPr="006A7241">
      <w:rPr>
        <w:sz w:val="17"/>
        <w:szCs w:val="17"/>
      </w:rPr>
      <w:tab/>
      <w:t xml:space="preserve">Befund </w:t>
    </w:r>
    <w:r w:rsidR="00ED3341">
      <w:rPr>
        <w:sz w:val="17"/>
        <w:szCs w:val="17"/>
      </w:rPr>
      <w:t xml:space="preserve">vom {Date} </w:t>
    </w:r>
    <w:r w:rsidR="00ED3341" w:rsidRPr="006A7241">
      <w:rPr>
        <w:sz w:val="17"/>
        <w:szCs w:val="17"/>
      </w:rPr>
      <w:t>zu</w:t>
    </w:r>
    <w:r w:rsidR="00ED3341">
      <w:rPr>
        <w:sz w:val="17"/>
        <w:szCs w:val="17"/>
      </w:rPr>
      <w:t xml:space="preserve"> </w:t>
    </w:r>
    <w:r w:rsidR="00ED3341" w:rsidRPr="007B3CB5">
      <w:rPr>
        <w:sz w:val="17"/>
        <w:szCs w:val="17"/>
      </w:rPr>
      <w:t>{LaboratoryNumberWithPrefix}</w:t>
    </w:r>
    <w:r w:rsidR="00ED3341" w:rsidRPr="006A7241">
      <w:rPr>
        <w:sz w:val="17"/>
        <w:szCs w:val="17"/>
      </w:rPr>
      <w:t xml:space="preserve">; Seite </w:t>
    </w:r>
    <w:r w:rsidR="00ED3341" w:rsidRPr="006A7241">
      <w:rPr>
        <w:rStyle w:val="Seitenzahl"/>
        <w:sz w:val="17"/>
        <w:szCs w:val="17"/>
      </w:rPr>
      <w:fldChar w:fldCharType="begin"/>
    </w:r>
    <w:r w:rsidR="00ED3341" w:rsidRPr="006A7241">
      <w:rPr>
        <w:rStyle w:val="Seitenzahl"/>
        <w:sz w:val="17"/>
        <w:szCs w:val="17"/>
      </w:rPr>
      <w:instrText xml:space="preserve"> PAGE </w:instrText>
    </w:r>
    <w:r w:rsidR="00ED3341" w:rsidRPr="006A7241">
      <w:rPr>
        <w:rStyle w:val="Seitenzahl"/>
        <w:sz w:val="17"/>
        <w:szCs w:val="17"/>
      </w:rPr>
      <w:fldChar w:fldCharType="separate"/>
    </w:r>
    <w:r w:rsidR="00ED3341">
      <w:rPr>
        <w:rStyle w:val="Seitenzahl"/>
        <w:noProof/>
        <w:sz w:val="17"/>
        <w:szCs w:val="17"/>
      </w:rPr>
      <w:t>3</w:t>
    </w:r>
    <w:r w:rsidR="00ED3341" w:rsidRPr="006A7241">
      <w:rPr>
        <w:rStyle w:val="Seitenzahl"/>
        <w:sz w:val="17"/>
        <w:szCs w:val="17"/>
      </w:rPr>
      <w:fldChar w:fldCharType="end"/>
    </w:r>
    <w:r w:rsidR="00ED3341" w:rsidRPr="006A7241">
      <w:rPr>
        <w:rStyle w:val="Seitenzahl"/>
        <w:sz w:val="17"/>
        <w:szCs w:val="17"/>
      </w:rPr>
      <w:t xml:space="preserve"> von </w:t>
    </w:r>
    <w:r w:rsidR="00ED3341" w:rsidRPr="006A7241">
      <w:rPr>
        <w:rStyle w:val="Seitenzahl"/>
        <w:sz w:val="17"/>
        <w:szCs w:val="17"/>
      </w:rPr>
      <w:fldChar w:fldCharType="begin"/>
    </w:r>
    <w:r w:rsidR="00ED3341" w:rsidRPr="006A7241">
      <w:rPr>
        <w:rStyle w:val="Seitenzahl"/>
        <w:sz w:val="17"/>
        <w:szCs w:val="17"/>
      </w:rPr>
      <w:instrText xml:space="preserve"> NUMPAGES </w:instrText>
    </w:r>
    <w:r w:rsidR="00ED3341" w:rsidRPr="006A7241">
      <w:rPr>
        <w:rStyle w:val="Seitenzahl"/>
        <w:sz w:val="17"/>
        <w:szCs w:val="17"/>
      </w:rPr>
      <w:fldChar w:fldCharType="separate"/>
    </w:r>
    <w:r w:rsidR="00ED3341">
      <w:rPr>
        <w:rStyle w:val="Seitenzahl"/>
        <w:noProof/>
        <w:sz w:val="17"/>
        <w:szCs w:val="17"/>
      </w:rPr>
      <w:t>3</w:t>
    </w:r>
    <w:r w:rsidR="00ED3341" w:rsidRPr="006A7241">
      <w:rPr>
        <w:rStyle w:val="Seitenzahl"/>
        <w:sz w:val="17"/>
        <w:szCs w:val="17"/>
      </w:rPr>
      <w:fldChar w:fldCharType="end"/>
    </w:r>
  </w:p>
  <w:p w14:paraId="274590C4" w14:textId="77777777" w:rsidR="00ED3341" w:rsidRPr="006A7241" w:rsidRDefault="00ED3341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32CF7437" w14:textId="77777777" w:rsidR="00ED3341" w:rsidRPr="006A7241" w:rsidRDefault="00ED3341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5BAA209F" w14:textId="77777777" w:rsidR="00ED3341" w:rsidRPr="006A7241" w:rsidRDefault="00ED3341" w:rsidP="00442A30">
    <w:pPr>
      <w:rPr>
        <w:sz w:val="17"/>
        <w:szCs w:val="17"/>
      </w:rPr>
    </w:pPr>
  </w:p>
  <w:p w14:paraId="63F3DA79" w14:textId="412B473C" w:rsidR="008E63A1" w:rsidRPr="003E20A1" w:rsidRDefault="00070DD3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4435C" w14:textId="3E3689A6" w:rsidR="00ED3341" w:rsidRPr="006A7241" w:rsidRDefault="00070DD3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D3341" w:rsidRPr="006A7241">
      <w:rPr>
        <w:sz w:val="17"/>
        <w:szCs w:val="17"/>
      </w:rPr>
      <w:t>www.nrzmhi.de</w:t>
    </w:r>
    <w:r w:rsidR="00000000">
      <w:rPr>
        <w:noProof/>
      </w:rPr>
      <w:pict w14:anchorId="290F74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097277253" o:spid="_x0000_s1147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D3341" w:rsidRPr="006A7241">
      <w:rPr>
        <w:sz w:val="17"/>
        <w:szCs w:val="17"/>
      </w:rPr>
      <w:t xml:space="preserve"> </w:t>
    </w:r>
    <w:r w:rsidR="00ED3341" w:rsidRPr="006A7241">
      <w:rPr>
        <w:sz w:val="17"/>
        <w:szCs w:val="17"/>
      </w:rPr>
      <w:tab/>
      <w:t xml:space="preserve">Befund </w:t>
    </w:r>
    <w:r w:rsidR="00ED3341">
      <w:rPr>
        <w:sz w:val="17"/>
        <w:szCs w:val="17"/>
      </w:rPr>
      <w:t xml:space="preserve">vom {Date} </w:t>
    </w:r>
    <w:r w:rsidR="00ED3341" w:rsidRPr="006A7241">
      <w:rPr>
        <w:sz w:val="17"/>
        <w:szCs w:val="17"/>
      </w:rPr>
      <w:t>zu</w:t>
    </w:r>
    <w:r w:rsidR="00ED3341">
      <w:rPr>
        <w:sz w:val="17"/>
        <w:szCs w:val="17"/>
      </w:rPr>
      <w:t xml:space="preserve"> </w:t>
    </w:r>
    <w:r w:rsidR="00ED3341" w:rsidRPr="007B3CB5">
      <w:rPr>
        <w:sz w:val="17"/>
        <w:szCs w:val="17"/>
      </w:rPr>
      <w:t>{LaboratoryNumberWithPrefix}</w:t>
    </w:r>
    <w:r w:rsidR="00ED3341" w:rsidRPr="006A7241">
      <w:rPr>
        <w:sz w:val="17"/>
        <w:szCs w:val="17"/>
      </w:rPr>
      <w:t xml:space="preserve">; Seite </w:t>
    </w:r>
    <w:r w:rsidR="00ED3341" w:rsidRPr="006A7241">
      <w:rPr>
        <w:rStyle w:val="Seitenzahl"/>
        <w:sz w:val="17"/>
        <w:szCs w:val="17"/>
      </w:rPr>
      <w:fldChar w:fldCharType="begin"/>
    </w:r>
    <w:r w:rsidR="00ED3341" w:rsidRPr="006A7241">
      <w:rPr>
        <w:rStyle w:val="Seitenzahl"/>
        <w:sz w:val="17"/>
        <w:szCs w:val="17"/>
      </w:rPr>
      <w:instrText xml:space="preserve"> PAGE </w:instrText>
    </w:r>
    <w:r w:rsidR="00ED3341" w:rsidRPr="006A7241">
      <w:rPr>
        <w:rStyle w:val="Seitenzahl"/>
        <w:sz w:val="17"/>
        <w:szCs w:val="17"/>
      </w:rPr>
      <w:fldChar w:fldCharType="separate"/>
    </w:r>
    <w:r w:rsidR="00ED3341">
      <w:rPr>
        <w:rStyle w:val="Seitenzahl"/>
        <w:noProof/>
        <w:sz w:val="17"/>
        <w:szCs w:val="17"/>
      </w:rPr>
      <w:t>1</w:t>
    </w:r>
    <w:r w:rsidR="00ED3341" w:rsidRPr="006A7241">
      <w:rPr>
        <w:rStyle w:val="Seitenzahl"/>
        <w:sz w:val="17"/>
        <w:szCs w:val="17"/>
      </w:rPr>
      <w:fldChar w:fldCharType="end"/>
    </w:r>
    <w:r w:rsidR="00ED3341" w:rsidRPr="006A7241">
      <w:rPr>
        <w:rStyle w:val="Seitenzahl"/>
        <w:sz w:val="17"/>
        <w:szCs w:val="17"/>
      </w:rPr>
      <w:t xml:space="preserve"> von </w:t>
    </w:r>
    <w:r w:rsidR="00ED3341" w:rsidRPr="006A7241">
      <w:rPr>
        <w:rStyle w:val="Seitenzahl"/>
        <w:sz w:val="17"/>
        <w:szCs w:val="17"/>
      </w:rPr>
      <w:fldChar w:fldCharType="begin"/>
    </w:r>
    <w:r w:rsidR="00ED3341" w:rsidRPr="006A7241">
      <w:rPr>
        <w:rStyle w:val="Seitenzahl"/>
        <w:sz w:val="17"/>
        <w:szCs w:val="17"/>
      </w:rPr>
      <w:instrText xml:space="preserve"> NUMPAGES </w:instrText>
    </w:r>
    <w:r w:rsidR="00ED3341" w:rsidRPr="006A7241">
      <w:rPr>
        <w:rStyle w:val="Seitenzahl"/>
        <w:sz w:val="17"/>
        <w:szCs w:val="17"/>
      </w:rPr>
      <w:fldChar w:fldCharType="separate"/>
    </w:r>
    <w:r w:rsidR="00ED3341">
      <w:rPr>
        <w:rStyle w:val="Seitenzahl"/>
        <w:noProof/>
        <w:sz w:val="17"/>
        <w:szCs w:val="17"/>
      </w:rPr>
      <w:t>2</w:t>
    </w:r>
    <w:r w:rsidR="00ED3341" w:rsidRPr="006A7241">
      <w:rPr>
        <w:rStyle w:val="Seitenzahl"/>
        <w:sz w:val="17"/>
        <w:szCs w:val="17"/>
      </w:rPr>
      <w:fldChar w:fldCharType="end"/>
    </w:r>
  </w:p>
  <w:p w14:paraId="5C28EA99" w14:textId="77777777" w:rsidR="00ED3341" w:rsidRPr="006A7241" w:rsidRDefault="00ED3341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8BCE90B" w14:textId="77777777" w:rsidR="00ED3341" w:rsidRPr="006A7241" w:rsidRDefault="00ED3341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2450F54" w14:textId="77777777" w:rsidR="00ED3341" w:rsidRPr="006A7241" w:rsidRDefault="00ED3341" w:rsidP="00442A30">
    <w:pPr>
      <w:rPr>
        <w:sz w:val="17"/>
        <w:szCs w:val="17"/>
      </w:rPr>
    </w:pPr>
  </w:p>
  <w:p w14:paraId="407139E1" w14:textId="4327F515" w:rsidR="005B1304" w:rsidRDefault="00070DD3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0456" w14:textId="77777777" w:rsidR="005F7011" w:rsidRDefault="005F7011">
      <w:r>
        <w:separator/>
      </w:r>
    </w:p>
  </w:footnote>
  <w:footnote w:type="continuationSeparator" w:id="0">
    <w:p w14:paraId="3743D3B5" w14:textId="77777777" w:rsidR="005F7011" w:rsidRDefault="005F7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8F276" w14:textId="68E0C9CD" w:rsidR="001E457B" w:rsidRDefault="00A21030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25AE78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715994140" o:spid="_x0000_s1146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50D817A3">
        <v:shape id="Grafik 2067378925" o:spid="_x0000_s1145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E457B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735A8882" w14:textId="77777777" w:rsidR="001E457B" w:rsidRDefault="001E457B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333D5CA" w14:textId="77777777" w:rsidR="001E457B" w:rsidRPr="00635E31" w:rsidRDefault="001E457B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269D9C3F" w14:textId="77777777" w:rsidR="001E457B" w:rsidRDefault="001E457B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077FEC17" w14:textId="77777777" w:rsidR="001E457B" w:rsidRDefault="001E457B" w:rsidP="00AD2792">
    <w:pPr>
      <w:rPr>
        <w:sz w:val="12"/>
        <w:szCs w:val="12"/>
      </w:rPr>
    </w:pPr>
  </w:p>
  <w:p w14:paraId="5190E19B" w14:textId="77777777" w:rsidR="001E457B" w:rsidRDefault="001E457B" w:rsidP="00AD2792">
    <w:pPr>
      <w:pStyle w:val="Kopfzeile"/>
      <w:rPr>
        <w:sz w:val="12"/>
        <w:szCs w:val="12"/>
      </w:rPr>
    </w:pPr>
  </w:p>
  <w:p w14:paraId="3E2BDA70" w14:textId="77777777" w:rsidR="001E457B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0D3A71E7">
        <v:shapetype id="_x0000_t202" coordsize="21600,21600" o:spt="202" path="m,l,21600r21600,l21600,xe">
          <v:stroke joinstyle="miter"/>
          <v:path gradientshapeok="t" o:connecttype="rect"/>
        </v:shapetype>
        <v:shape id="_x0000_s1142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42">
            <w:txbxContent>
              <w:p w14:paraId="16305435" w14:textId="77777777" w:rsidR="001E457B" w:rsidRDefault="001E457B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571B2BF3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4871FA0B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57925FFF" w14:textId="77777777" w:rsidR="001E457B" w:rsidRDefault="001E457B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57997F9" w14:textId="77777777" w:rsidR="001E457B" w:rsidRDefault="001E457B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44C7F93C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46B13B1A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8353927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4CDE4570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061AC357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4BC4986D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501873CD" w14:textId="77777777" w:rsidR="001E457B" w:rsidRDefault="001E457B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51F5005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E457B">
      <w:rPr>
        <w:sz w:val="12"/>
        <w:szCs w:val="12"/>
      </w:rPr>
      <w:tab/>
    </w:r>
  </w:p>
  <w:p w14:paraId="3367E071" w14:textId="77777777" w:rsidR="001E457B" w:rsidRDefault="001E457B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331A1C27" w14:textId="77777777" w:rsidR="001E457B" w:rsidRPr="00AD2792" w:rsidRDefault="001E457B" w:rsidP="00AD2792"/>
  <w:p w14:paraId="2F474DDE" w14:textId="6C58B96C" w:rsidR="000C6668" w:rsidRPr="001623D5" w:rsidRDefault="00A21030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3EBF" w14:textId="729BB9B0" w:rsidR="00ED3341" w:rsidRPr="00865DC1" w:rsidRDefault="00CF5D4B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72303D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51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02188612">
        <v:shape id="Grafik 3" o:spid="_x0000_s1150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ED3341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250B0AC4" w14:textId="77777777" w:rsidR="00ED3341" w:rsidRPr="00865DC1" w:rsidRDefault="00ED3341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33A8D1E7" w14:textId="77777777" w:rsidR="00ED3341" w:rsidRPr="00865DC1" w:rsidRDefault="00ED3341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6E895671" w14:textId="77777777" w:rsidR="00ED3341" w:rsidRPr="00865DC1" w:rsidRDefault="00ED3341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25C630DA" w14:textId="77777777" w:rsidR="00ED3341" w:rsidRDefault="00ED3341" w:rsidP="001856C2">
    <w:pPr>
      <w:rPr>
        <w:sz w:val="12"/>
        <w:szCs w:val="12"/>
      </w:rPr>
    </w:pPr>
  </w:p>
  <w:p w14:paraId="3F4CE227" w14:textId="77777777" w:rsidR="00ED3341" w:rsidRPr="00000C19" w:rsidRDefault="00ED3341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37A26671" w14:textId="32A8B410" w:rsidR="008E63A1" w:rsidRPr="003E20A1" w:rsidRDefault="00CF5D4B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A3E17" w14:textId="75DD51D8" w:rsidR="001E457B" w:rsidRDefault="006C0CB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6E9DF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12782013" o:spid="_x0000_s1144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67F6819">
        <v:shape id="Grafik 1717184137" o:spid="_x0000_s1143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1E457B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174CF03E" w14:textId="77777777" w:rsidR="001E457B" w:rsidRDefault="001E457B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DA945F9" w14:textId="77777777" w:rsidR="001E457B" w:rsidRPr="00635E31" w:rsidRDefault="001E457B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61EE5E49" w14:textId="77777777" w:rsidR="001E457B" w:rsidRDefault="001E457B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10A4080A" w14:textId="77777777" w:rsidR="001E457B" w:rsidRDefault="001E457B" w:rsidP="00AD2792">
    <w:pPr>
      <w:rPr>
        <w:sz w:val="12"/>
        <w:szCs w:val="12"/>
      </w:rPr>
    </w:pPr>
  </w:p>
  <w:p w14:paraId="7FD52239" w14:textId="77777777" w:rsidR="001E457B" w:rsidRDefault="001E457B" w:rsidP="00AD2792">
    <w:pPr>
      <w:pStyle w:val="Kopfzeile"/>
      <w:rPr>
        <w:sz w:val="12"/>
        <w:szCs w:val="12"/>
      </w:rPr>
    </w:pPr>
  </w:p>
  <w:p w14:paraId="2E8EE68F" w14:textId="77777777" w:rsidR="001E457B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8168B81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40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3F2A084" w14:textId="77777777" w:rsidR="001E457B" w:rsidRDefault="001E457B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7E04BAD2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16800673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48841C81" w14:textId="77777777" w:rsidR="001E457B" w:rsidRDefault="001E457B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F465995" w14:textId="77777777" w:rsidR="001E457B" w:rsidRDefault="001E457B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18E75F01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7F3473D7" w14:textId="77777777" w:rsidR="001E457B" w:rsidRDefault="001E457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A4CEE14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14562932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487711EB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1AF74B66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1C145888" w14:textId="77777777" w:rsidR="001E457B" w:rsidRDefault="001E457B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53951007" w14:textId="77777777" w:rsidR="001E457B" w:rsidRDefault="001E457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1E457B">
      <w:rPr>
        <w:sz w:val="12"/>
        <w:szCs w:val="12"/>
      </w:rPr>
      <w:tab/>
    </w:r>
  </w:p>
  <w:p w14:paraId="3B2FCD8C" w14:textId="77777777" w:rsidR="001E457B" w:rsidRDefault="001E457B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33ED4648" w14:textId="77777777" w:rsidR="001E457B" w:rsidRPr="00AD2792" w:rsidRDefault="001E457B" w:rsidP="00AD2792"/>
  <w:p w14:paraId="75873B60" w14:textId="60E6454C" w:rsidR="000B1866" w:rsidRPr="001623D5" w:rsidRDefault="006C0CB9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6187656">
    <w:abstractNumId w:val="1"/>
  </w:num>
  <w:num w:numId="2" w16cid:durableId="1262182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70DD3"/>
    <w:rsid w:val="00080F55"/>
    <w:rsid w:val="00084A63"/>
    <w:rsid w:val="00085E86"/>
    <w:rsid w:val="00091C60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C6668"/>
    <w:rsid w:val="000D0B63"/>
    <w:rsid w:val="000D622E"/>
    <w:rsid w:val="000D6284"/>
    <w:rsid w:val="000E18DF"/>
    <w:rsid w:val="000F488D"/>
    <w:rsid w:val="000F4AF0"/>
    <w:rsid w:val="00101D3E"/>
    <w:rsid w:val="0011012B"/>
    <w:rsid w:val="001160F0"/>
    <w:rsid w:val="001237D9"/>
    <w:rsid w:val="00127EC6"/>
    <w:rsid w:val="00130687"/>
    <w:rsid w:val="00132AFE"/>
    <w:rsid w:val="00135B5B"/>
    <w:rsid w:val="00146A2A"/>
    <w:rsid w:val="00146D14"/>
    <w:rsid w:val="00160446"/>
    <w:rsid w:val="001623D5"/>
    <w:rsid w:val="00163A2C"/>
    <w:rsid w:val="00177657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457B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D7C3A"/>
    <w:rsid w:val="002E4530"/>
    <w:rsid w:val="002E6B86"/>
    <w:rsid w:val="00306B48"/>
    <w:rsid w:val="00312A5E"/>
    <w:rsid w:val="00312EB2"/>
    <w:rsid w:val="003136E9"/>
    <w:rsid w:val="003175AE"/>
    <w:rsid w:val="003300DD"/>
    <w:rsid w:val="0034693D"/>
    <w:rsid w:val="00357F12"/>
    <w:rsid w:val="003605A3"/>
    <w:rsid w:val="00361B3E"/>
    <w:rsid w:val="0037378F"/>
    <w:rsid w:val="00375BB7"/>
    <w:rsid w:val="003855EA"/>
    <w:rsid w:val="00385785"/>
    <w:rsid w:val="00393785"/>
    <w:rsid w:val="003961C7"/>
    <w:rsid w:val="003A0DF0"/>
    <w:rsid w:val="003A1691"/>
    <w:rsid w:val="003C24EE"/>
    <w:rsid w:val="003C3C8D"/>
    <w:rsid w:val="003C6AD9"/>
    <w:rsid w:val="003C6AE3"/>
    <w:rsid w:val="003D5FAC"/>
    <w:rsid w:val="003E20A1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0D82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56AC"/>
    <w:rsid w:val="004B78C1"/>
    <w:rsid w:val="004C3FF8"/>
    <w:rsid w:val="004D6D15"/>
    <w:rsid w:val="004E43A4"/>
    <w:rsid w:val="004E4E44"/>
    <w:rsid w:val="004E5963"/>
    <w:rsid w:val="004F58D3"/>
    <w:rsid w:val="004F69A6"/>
    <w:rsid w:val="004F6A8C"/>
    <w:rsid w:val="0050415E"/>
    <w:rsid w:val="00504ADB"/>
    <w:rsid w:val="00512252"/>
    <w:rsid w:val="005123CA"/>
    <w:rsid w:val="0051242D"/>
    <w:rsid w:val="00514E1B"/>
    <w:rsid w:val="00522D8E"/>
    <w:rsid w:val="00523FBC"/>
    <w:rsid w:val="005344A8"/>
    <w:rsid w:val="005473B2"/>
    <w:rsid w:val="0055325D"/>
    <w:rsid w:val="00555B7A"/>
    <w:rsid w:val="00555E8D"/>
    <w:rsid w:val="0056352D"/>
    <w:rsid w:val="005728BA"/>
    <w:rsid w:val="00577449"/>
    <w:rsid w:val="0058194F"/>
    <w:rsid w:val="005858E6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5F7011"/>
    <w:rsid w:val="0060062A"/>
    <w:rsid w:val="00604446"/>
    <w:rsid w:val="0060577E"/>
    <w:rsid w:val="00611B57"/>
    <w:rsid w:val="0062240F"/>
    <w:rsid w:val="00624CB8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4DA3"/>
    <w:rsid w:val="00666413"/>
    <w:rsid w:val="00693020"/>
    <w:rsid w:val="006939B2"/>
    <w:rsid w:val="006A10D9"/>
    <w:rsid w:val="006A1A55"/>
    <w:rsid w:val="006B2380"/>
    <w:rsid w:val="006C0CB9"/>
    <w:rsid w:val="006C1825"/>
    <w:rsid w:val="006C2E71"/>
    <w:rsid w:val="006C3896"/>
    <w:rsid w:val="006D26C9"/>
    <w:rsid w:val="006D2CCE"/>
    <w:rsid w:val="006D5555"/>
    <w:rsid w:val="006E1610"/>
    <w:rsid w:val="006E2008"/>
    <w:rsid w:val="006E2CCA"/>
    <w:rsid w:val="006F101C"/>
    <w:rsid w:val="006F19C7"/>
    <w:rsid w:val="006F6072"/>
    <w:rsid w:val="00700969"/>
    <w:rsid w:val="00701568"/>
    <w:rsid w:val="007104BC"/>
    <w:rsid w:val="00717C22"/>
    <w:rsid w:val="007261C1"/>
    <w:rsid w:val="00745278"/>
    <w:rsid w:val="007508A1"/>
    <w:rsid w:val="0075101F"/>
    <w:rsid w:val="00755644"/>
    <w:rsid w:val="0076291A"/>
    <w:rsid w:val="0078044B"/>
    <w:rsid w:val="00794050"/>
    <w:rsid w:val="007A5BE8"/>
    <w:rsid w:val="007B05CD"/>
    <w:rsid w:val="007C49DB"/>
    <w:rsid w:val="007C67FE"/>
    <w:rsid w:val="007D1B07"/>
    <w:rsid w:val="007D58EA"/>
    <w:rsid w:val="007D5E89"/>
    <w:rsid w:val="007E1298"/>
    <w:rsid w:val="007E7AD7"/>
    <w:rsid w:val="007F0DBC"/>
    <w:rsid w:val="00802DF0"/>
    <w:rsid w:val="00806F5D"/>
    <w:rsid w:val="0080707E"/>
    <w:rsid w:val="00812129"/>
    <w:rsid w:val="00822C37"/>
    <w:rsid w:val="00824640"/>
    <w:rsid w:val="00826268"/>
    <w:rsid w:val="0083466D"/>
    <w:rsid w:val="00836FE8"/>
    <w:rsid w:val="0084330A"/>
    <w:rsid w:val="00845C88"/>
    <w:rsid w:val="00847F17"/>
    <w:rsid w:val="00854F47"/>
    <w:rsid w:val="00873F66"/>
    <w:rsid w:val="00880AB8"/>
    <w:rsid w:val="00882040"/>
    <w:rsid w:val="00884003"/>
    <w:rsid w:val="00886A23"/>
    <w:rsid w:val="00894A1B"/>
    <w:rsid w:val="00896188"/>
    <w:rsid w:val="008A4304"/>
    <w:rsid w:val="008A6535"/>
    <w:rsid w:val="008A7FAB"/>
    <w:rsid w:val="008B0B5F"/>
    <w:rsid w:val="008D3559"/>
    <w:rsid w:val="008E44CD"/>
    <w:rsid w:val="008E63A1"/>
    <w:rsid w:val="009047BA"/>
    <w:rsid w:val="00911449"/>
    <w:rsid w:val="00921B94"/>
    <w:rsid w:val="00924820"/>
    <w:rsid w:val="00935A73"/>
    <w:rsid w:val="00937343"/>
    <w:rsid w:val="009377D6"/>
    <w:rsid w:val="00943577"/>
    <w:rsid w:val="00944730"/>
    <w:rsid w:val="00961C67"/>
    <w:rsid w:val="00964655"/>
    <w:rsid w:val="00965DA0"/>
    <w:rsid w:val="00966F36"/>
    <w:rsid w:val="00974193"/>
    <w:rsid w:val="0098325F"/>
    <w:rsid w:val="00993AE8"/>
    <w:rsid w:val="009A0D55"/>
    <w:rsid w:val="009A6FCA"/>
    <w:rsid w:val="009A7230"/>
    <w:rsid w:val="009A7676"/>
    <w:rsid w:val="009C01F3"/>
    <w:rsid w:val="009C44A9"/>
    <w:rsid w:val="009C485F"/>
    <w:rsid w:val="009C77DD"/>
    <w:rsid w:val="009E46CF"/>
    <w:rsid w:val="009F6C75"/>
    <w:rsid w:val="00A00402"/>
    <w:rsid w:val="00A05255"/>
    <w:rsid w:val="00A150C8"/>
    <w:rsid w:val="00A16C62"/>
    <w:rsid w:val="00A21030"/>
    <w:rsid w:val="00A26A5F"/>
    <w:rsid w:val="00A33507"/>
    <w:rsid w:val="00A35FB9"/>
    <w:rsid w:val="00A36FF9"/>
    <w:rsid w:val="00A41A08"/>
    <w:rsid w:val="00A772A2"/>
    <w:rsid w:val="00A77BB0"/>
    <w:rsid w:val="00A83D7D"/>
    <w:rsid w:val="00A909F6"/>
    <w:rsid w:val="00A9267A"/>
    <w:rsid w:val="00A945CA"/>
    <w:rsid w:val="00A95768"/>
    <w:rsid w:val="00AA7967"/>
    <w:rsid w:val="00AC118E"/>
    <w:rsid w:val="00AC14A1"/>
    <w:rsid w:val="00AD20BE"/>
    <w:rsid w:val="00AD31EA"/>
    <w:rsid w:val="00AD71CD"/>
    <w:rsid w:val="00AF5F1D"/>
    <w:rsid w:val="00B0338D"/>
    <w:rsid w:val="00B05C87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0E23"/>
    <w:rsid w:val="00B61183"/>
    <w:rsid w:val="00B7192C"/>
    <w:rsid w:val="00B75FD9"/>
    <w:rsid w:val="00B7754A"/>
    <w:rsid w:val="00B80D75"/>
    <w:rsid w:val="00B93B43"/>
    <w:rsid w:val="00B95650"/>
    <w:rsid w:val="00B97845"/>
    <w:rsid w:val="00BA248C"/>
    <w:rsid w:val="00BA2700"/>
    <w:rsid w:val="00BA66DD"/>
    <w:rsid w:val="00BA6847"/>
    <w:rsid w:val="00BB442B"/>
    <w:rsid w:val="00BC19AD"/>
    <w:rsid w:val="00BC2820"/>
    <w:rsid w:val="00BC475B"/>
    <w:rsid w:val="00BD07B6"/>
    <w:rsid w:val="00BD446D"/>
    <w:rsid w:val="00BE27BC"/>
    <w:rsid w:val="00BF2A34"/>
    <w:rsid w:val="00C0084A"/>
    <w:rsid w:val="00C00D4C"/>
    <w:rsid w:val="00C015D0"/>
    <w:rsid w:val="00C062F9"/>
    <w:rsid w:val="00C07D41"/>
    <w:rsid w:val="00C217B2"/>
    <w:rsid w:val="00C37576"/>
    <w:rsid w:val="00C410BB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77D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98C"/>
    <w:rsid w:val="00CD3A11"/>
    <w:rsid w:val="00CD4C86"/>
    <w:rsid w:val="00CE75EA"/>
    <w:rsid w:val="00CF0EFD"/>
    <w:rsid w:val="00CF0FB3"/>
    <w:rsid w:val="00CF1C41"/>
    <w:rsid w:val="00CF3A68"/>
    <w:rsid w:val="00CF5D4B"/>
    <w:rsid w:val="00CF6621"/>
    <w:rsid w:val="00D07D34"/>
    <w:rsid w:val="00D133B6"/>
    <w:rsid w:val="00D20AFD"/>
    <w:rsid w:val="00D22217"/>
    <w:rsid w:val="00D241AE"/>
    <w:rsid w:val="00D25E34"/>
    <w:rsid w:val="00D26597"/>
    <w:rsid w:val="00D31173"/>
    <w:rsid w:val="00D32F97"/>
    <w:rsid w:val="00D35E47"/>
    <w:rsid w:val="00D40BDF"/>
    <w:rsid w:val="00D43CBC"/>
    <w:rsid w:val="00D61F4A"/>
    <w:rsid w:val="00D62940"/>
    <w:rsid w:val="00D6335B"/>
    <w:rsid w:val="00D6577B"/>
    <w:rsid w:val="00D66BD4"/>
    <w:rsid w:val="00D7430B"/>
    <w:rsid w:val="00D81824"/>
    <w:rsid w:val="00D96E22"/>
    <w:rsid w:val="00DA2B48"/>
    <w:rsid w:val="00DA7025"/>
    <w:rsid w:val="00DC363E"/>
    <w:rsid w:val="00DD0E2A"/>
    <w:rsid w:val="00DD2D09"/>
    <w:rsid w:val="00DD49A9"/>
    <w:rsid w:val="00DD796C"/>
    <w:rsid w:val="00DE0C44"/>
    <w:rsid w:val="00E00EC6"/>
    <w:rsid w:val="00E06A3C"/>
    <w:rsid w:val="00E53E0F"/>
    <w:rsid w:val="00E61E89"/>
    <w:rsid w:val="00E62540"/>
    <w:rsid w:val="00E67F95"/>
    <w:rsid w:val="00E705F4"/>
    <w:rsid w:val="00E821D9"/>
    <w:rsid w:val="00E9420E"/>
    <w:rsid w:val="00E97708"/>
    <w:rsid w:val="00EA0094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D3341"/>
    <w:rsid w:val="00EE453A"/>
    <w:rsid w:val="00EE567D"/>
    <w:rsid w:val="00EF09A4"/>
    <w:rsid w:val="00EF2E84"/>
    <w:rsid w:val="00F00446"/>
    <w:rsid w:val="00F059AF"/>
    <w:rsid w:val="00F07A81"/>
    <w:rsid w:val="00F1189D"/>
    <w:rsid w:val="00F2288C"/>
    <w:rsid w:val="00F26692"/>
    <w:rsid w:val="00F40C27"/>
    <w:rsid w:val="00F41174"/>
    <w:rsid w:val="00F42205"/>
    <w:rsid w:val="00F54378"/>
    <w:rsid w:val="00F6375F"/>
    <w:rsid w:val="00F6615F"/>
    <w:rsid w:val="00F74CE0"/>
    <w:rsid w:val="00F74D81"/>
    <w:rsid w:val="00F76A71"/>
    <w:rsid w:val="00F96824"/>
    <w:rsid w:val="00FB7F82"/>
    <w:rsid w:val="00FC1043"/>
    <w:rsid w:val="00FD1EFD"/>
    <w:rsid w:val="00FD3A65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142E7C5B"/>
  <w15:docId w15:val="{CC61EBC4-281B-43C4-BB61-ADFE28DD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D3188B-640C-4D6A-960B-6DCDAAD86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284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52</cp:revision>
  <cp:lastPrinted>2015-05-19T09:27:00Z</cp:lastPrinted>
  <dcterms:created xsi:type="dcterms:W3CDTF">2015-05-19T21:00:00Z</dcterms:created>
  <dcterms:modified xsi:type="dcterms:W3CDTF">2026-02-24T05:44:00Z</dcterms:modified>
</cp:coreProperties>
</file>