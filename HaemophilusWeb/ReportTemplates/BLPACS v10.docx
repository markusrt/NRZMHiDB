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DF89" w14:textId="77777777" w:rsidR="00181C05" w:rsidRDefault="00297968" w:rsidP="00644979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1.docx" </w:instrText>
      </w:r>
      <w:r>
        <w:fldChar w:fldCharType="separate"/>
      </w:r>
      <w:r w:rsidR="00181C05">
        <w:rPr>
          <w:rFonts w:ascii="Arial" w:hAnsi="Arial" w:cs="Arial"/>
        </w:rPr>
        <w:t>{SenderName}</w:t>
      </w:r>
    </w:p>
    <w:p w14:paraId="50D968CE" w14:textId="77777777" w:rsidR="00181C05" w:rsidRPr="004659AD" w:rsidRDefault="00181C05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3F967F1A" w14:textId="77777777" w:rsidR="00181C05" w:rsidRPr="004659AD" w:rsidRDefault="00181C05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0B96E13D" w14:textId="77777777" w:rsidR="00181C05" w:rsidRPr="00270250" w:rsidRDefault="00181C05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364B9E01" w14:textId="77777777" w:rsidR="00181C05" w:rsidRPr="007E1298" w:rsidRDefault="00181C05" w:rsidP="00644979">
      <w:pPr>
        <w:rPr>
          <w:rFonts w:ascii="Arial" w:hAnsi="Arial" w:cs="Arial"/>
          <w:b/>
          <w:bCs/>
        </w:rPr>
      </w:pPr>
    </w:p>
    <w:p w14:paraId="0DF952B9" w14:textId="77777777" w:rsidR="00181C05" w:rsidRDefault="00181C05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30E74C30" w14:textId="77777777" w:rsidR="00181C05" w:rsidRDefault="00181C05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3462A421" w14:textId="77777777" w:rsidR="00181C05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67377B5C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56845867" w14:textId="77777777" w:rsidR="00181C05" w:rsidRDefault="00181C05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2E405B69" w14:textId="77777777" w:rsidR="00181C05" w:rsidRPr="000E6D63" w:rsidRDefault="00181C05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181C05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181C05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181C05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181C05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181C05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181C05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181C05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181C05" w:rsidRPr="00F923CE" w14:paraId="17C9CF7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F65E5" w14:textId="77777777" w:rsidR="00181C05" w:rsidRPr="00F923C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34EF36" w14:textId="77777777" w:rsidR="00181C05" w:rsidRPr="0051595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181C05" w:rsidRPr="00F923CE" w14:paraId="3BDA87B1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91B2A" w14:textId="77777777" w:rsidR="00181C05" w:rsidRPr="00F923C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3FBAB" w14:textId="77777777" w:rsidR="00181C05" w:rsidRPr="00D30BF0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181C05" w:rsidRPr="00F923CE" w14:paraId="67D99E6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947076" w14:textId="77777777" w:rsidR="00181C05" w:rsidRPr="00F923C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B2C91" w14:textId="77777777" w:rsidR="00181C05" w:rsidRPr="00D30BF0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181C05" w:rsidRPr="00F923CE" w14:paraId="054623B2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9DB1B4" w14:textId="77777777" w:rsidR="00181C05" w:rsidRPr="00F923C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6FE4A" w14:textId="77777777" w:rsidR="00181C05" w:rsidRPr="00D30BF0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181C05" w:rsidRPr="00F923CE" w14:paraId="4C1041C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409BA" w14:textId="77777777" w:rsidR="00181C05" w:rsidRPr="00F923C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8608E6" w14:textId="77777777" w:rsidR="00181C05" w:rsidRPr="00D30BF0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181C05" w:rsidRPr="00F923CE" w14:paraId="7AF7594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89AE1" w14:textId="77777777" w:rsidR="00181C05" w:rsidRPr="00F923C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A81EF" w14:textId="77777777" w:rsidR="00181C05" w:rsidRPr="00D30BF0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181C05" w:rsidRPr="00F923CE" w14:paraId="6E9AA45A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29067B" w14:textId="77777777" w:rsidR="00181C05" w:rsidRPr="00F923CE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EA891C" w14:textId="77777777" w:rsidR="00181C05" w:rsidRPr="00D30BF0" w:rsidRDefault="00181C05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3D9FFED7" w14:textId="77777777" w:rsidR="00181C05" w:rsidRPr="009B6F20" w:rsidRDefault="00181C05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181C05" w:rsidRPr="00D30BF0" w14:paraId="3FBC84F3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3E00588B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51AF8D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89303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181C05" w:rsidRPr="00D30BF0" w14:paraId="1E9879B8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3E453438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F12F4B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401D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181C05" w:rsidRPr="00D30BF0" w14:paraId="0F75C2C3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5A8251DF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181C05" w14:paraId="7660C13B" w14:textId="77777777" w:rsidTr="001421A2">
              <w:tc>
                <w:tcPr>
                  <w:tcW w:w="1914" w:type="dxa"/>
                  <w:shd w:val="clear" w:color="auto" w:fill="auto"/>
                </w:tcPr>
                <w:p w14:paraId="548BC388" w14:textId="77777777" w:rsidR="00181C05" w:rsidRPr="00665A18" w:rsidRDefault="00181C05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10D92B59" w14:textId="77777777" w:rsidR="00181C05" w:rsidRPr="00665A18" w:rsidRDefault="00181C05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78E1F4B5" w14:textId="77777777" w:rsidR="00181C05" w:rsidRPr="00D30BF0" w:rsidRDefault="00181C05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3BD61D2" w14:textId="77777777" w:rsidR="00181C05" w:rsidRDefault="00181C05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035E8ADC" w14:textId="77777777" w:rsidR="00181C05" w:rsidRPr="0001760C" w:rsidRDefault="00181C05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5D01DE08" w14:textId="77777777" w:rsidR="00181C05" w:rsidRPr="0001760C" w:rsidRDefault="00181C05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2BAFB705" w14:textId="77777777" w:rsidR="00181C05" w:rsidRPr="0001760C" w:rsidRDefault="00181C05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0F0CF3B1" w14:textId="77777777" w:rsidR="00181C05" w:rsidRPr="00644979" w:rsidRDefault="00181C05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617003E5" w14:textId="5DA62361" w:rsidR="00410FA9" w:rsidRPr="00C75525" w:rsidRDefault="00297968" w:rsidP="007A709E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fldChar w:fldCharType="end"/>
      </w:r>
      <w:r w:rsidR="0037378F">
        <w:rPr>
          <w:rFonts w:ascii="Arial" w:hAnsi="Arial" w:cs="Arial"/>
          <w:b/>
        </w:rPr>
        <w:br w:type="page"/>
      </w:r>
      <w:r w:rsidR="000B1866"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="00C75525" w:rsidRPr="00C75525">
        <w:rPr>
          <w:rFonts w:ascii="Arial" w:hAnsi="Arial" w:cs="Arial"/>
          <w:b/>
          <w:u w:val="single"/>
        </w:rPr>
        <w:t xml:space="preserve"> </w:t>
      </w:r>
      <w:r w:rsidR="00C75525" w:rsidRPr="000B1866">
        <w:rPr>
          <w:rFonts w:ascii="Arial" w:hAnsi="Arial" w:cs="Arial"/>
          <w:b/>
          <w:u w:val="single"/>
        </w:rPr>
        <w:t>Resistenz</w:t>
      </w:r>
    </w:p>
    <w:p w14:paraId="2152598F" w14:textId="77777777" w:rsidR="000B1866" w:rsidRDefault="000B1866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C75525" w:rsidRPr="00F923CE" w14:paraId="135878F8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6F4295F8" w14:textId="77777777" w:rsidR="00CF0FB3" w:rsidRPr="005B3C64" w:rsidRDefault="00CF0FB3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68802ED2" w14:textId="77777777" w:rsidR="00CF0FB3" w:rsidRDefault="00CF0FB3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18912581" w14:textId="77777777" w:rsidR="00CF0FB3" w:rsidRDefault="00CF0FB3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C75525" w:rsidRPr="00F923CE" w14:paraId="571F3ADC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442570ED" w14:textId="77777777" w:rsidR="00CF0FB3" w:rsidRPr="005B3C64" w:rsidRDefault="00CF0FB3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6B69FBBA" w14:textId="77777777" w:rsidR="00CF0FB3" w:rsidRPr="00F923CE" w:rsidRDefault="00CF0FB3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5BEB0149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619D2AF4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6585BFE2" w14:textId="77777777" w:rsidR="00CF0FB3" w:rsidRDefault="00C75525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C75525" w:rsidRPr="00F923CE" w14:paraId="4F7D3B94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6421EA21" w14:textId="77777777" w:rsidR="00CF0FB3" w:rsidRPr="005B3C64" w:rsidRDefault="00CF0FB3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041FD686" w14:textId="77777777" w:rsidR="00CF0FB3" w:rsidRPr="00F923CE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547580AF" w14:textId="77777777" w:rsidR="00CF0FB3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3AD6A7A5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57EA3843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1263836C" w14:textId="77777777" w:rsidR="00410FA9" w:rsidRDefault="00410FA9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0EB573DE" w14:textId="4C57467C" w:rsidR="000427FC" w:rsidRPr="00D6335B" w:rsidRDefault="000427FC" w:rsidP="000427FC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jc w:val="both"/>
        <w:rPr>
          <w:rFonts w:ascii="Arial" w:hAnsi="Arial" w:cs="Arial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>:</w:t>
      </w:r>
      <w:r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 xml:space="preserve">Die Resistenztestung spricht für ein </w:t>
      </w:r>
      <w:r>
        <w:rPr>
          <w:rFonts w:ascii="Arial" w:hAnsi="Arial" w:cs="Arial"/>
          <w:bCs/>
          <w:color w:val="000000"/>
        </w:rPr>
        <w:t>β</w:t>
      </w:r>
      <w:r>
        <w:rPr>
          <w:rFonts w:ascii="Arial" w:hAnsi="Arial" w:cs="Arial"/>
          <w:bCs/>
          <w:color w:val="000000"/>
        </w:rPr>
        <w:noBreakHyphen/>
        <w:t>Laktamase-positives Ampicillin-resistentes</w:t>
      </w:r>
      <w:r w:rsidRPr="0001760C">
        <w:rPr>
          <w:rFonts w:ascii="Arial" w:hAnsi="Arial" w:cs="Arial"/>
          <w:bCs/>
          <w:color w:val="000000"/>
        </w:rPr>
        <w:t xml:space="preserve"> Isolat</w:t>
      </w:r>
      <w:r>
        <w:rPr>
          <w:rFonts w:ascii="Arial" w:hAnsi="Arial" w:cs="Arial"/>
          <w:bCs/>
          <w:color w:val="000000"/>
        </w:rPr>
        <w:t xml:space="preserve"> (BLPAR)</w:t>
      </w:r>
      <w:r w:rsidRPr="0001760C">
        <w:rPr>
          <w:rFonts w:ascii="Arial" w:hAnsi="Arial" w:cs="Arial"/>
          <w:bCs/>
          <w:color w:val="000000"/>
        </w:rPr>
        <w:t>.</w:t>
      </w:r>
      <w:r>
        <w:rPr>
          <w:rFonts w:ascii="Arial" w:hAnsi="Arial" w:cs="Arial"/>
          <w:bCs/>
          <w:color w:val="000000"/>
        </w:rPr>
        <w:t xml:space="preserve"> Von einer Wirksamkeit von β-Lactamase-Inhibitoren sowie </w:t>
      </w:r>
      <w:r w:rsidRPr="00C50FE3">
        <w:rPr>
          <w:rFonts w:ascii="Arial" w:hAnsi="Arial" w:cs="Arial"/>
          <w:bCs/>
          <w:color w:val="000000"/>
        </w:rPr>
        <w:t xml:space="preserve">einer Sensibilität </w:t>
      </w:r>
      <w:r w:rsidR="00C50FE3" w:rsidRPr="00C50FE3">
        <w:rPr>
          <w:rFonts w:ascii="Arial" w:hAnsi="Arial" w:cs="Arial"/>
          <w:bCs/>
          <w:color w:val="000000"/>
        </w:rPr>
        <w:t>gegen Cephalosporine der Gruppe 3a</w:t>
      </w:r>
      <w:r w:rsidR="00C50FE3"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>ist auszugehen</w:t>
      </w:r>
      <w:r>
        <w:rPr>
          <w:rFonts w:ascii="Arial" w:hAnsi="Arial" w:cs="Arial"/>
          <w:bCs/>
          <w:color w:val="000000"/>
        </w:rPr>
        <w:t>.</w:t>
      </w:r>
    </w:p>
    <w:p w14:paraId="622AD6E0" w14:textId="77777777" w:rsidR="000427FC" w:rsidRPr="008E63A1" w:rsidRDefault="000427FC" w:rsidP="000427FC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05DADCC1" w14:textId="77777777" w:rsidR="00F909FD" w:rsidRPr="007E1C70" w:rsidRDefault="00B75C79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F909FD" w:rsidRPr="007E1C70">
        <w:rPr>
          <w:rFonts w:ascii="Arial" w:hAnsi="Arial" w:cs="Arial"/>
        </w:rPr>
        <w:t>Mit freundlichen Grüßen</w:t>
      </w:r>
    </w:p>
    <w:p w14:paraId="38539DCD" w14:textId="77777777" w:rsidR="00F909FD" w:rsidRPr="007E1C70" w:rsidRDefault="00F909FD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7AD98917" w14:textId="77777777" w:rsidR="00F909FD" w:rsidRPr="001F11A5" w:rsidRDefault="00F909FD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066D4127" w14:textId="77777777" w:rsidR="00F909FD" w:rsidRPr="007E1C70" w:rsidRDefault="00F909FD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214AE7CC" w14:textId="6931F3C9" w:rsidR="007E1298" w:rsidRPr="00156C1F" w:rsidRDefault="00F909FD" w:rsidP="00F909FD">
      <w:pPr>
        <w:rPr>
          <w:rFonts w:ascii="Arial" w:hAnsi="Arial" w:cs="Arial"/>
          <w:color w:val="000000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B75C79">
        <w:rPr>
          <w:rFonts w:ascii="Arial" w:hAnsi="Arial" w:cs="Arial"/>
          <w:color w:val="000000"/>
        </w:rPr>
        <w:fldChar w:fldCharType="end"/>
      </w:r>
    </w:p>
    <w:sectPr w:rsidR="007E1298" w:rsidRPr="00156C1F" w:rsidSect="005041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A31B" w14:textId="77777777" w:rsidR="0032252E" w:rsidRDefault="0032252E">
      <w:r>
        <w:separator/>
      </w:r>
    </w:p>
  </w:endnote>
  <w:endnote w:type="continuationSeparator" w:id="0">
    <w:p w14:paraId="45F64492" w14:textId="77777777" w:rsidR="0032252E" w:rsidRDefault="0032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EBE5E" w14:textId="77777777" w:rsidR="00A21980" w:rsidRDefault="00A2198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DCCA" w14:textId="105F34F6" w:rsidR="009F26F9" w:rsidRPr="006A7241" w:rsidRDefault="00FF46DC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9F26F9" w:rsidRPr="006A7241">
      <w:rPr>
        <w:sz w:val="17"/>
        <w:szCs w:val="17"/>
      </w:rPr>
      <w:t>www.nrzmhi.de</w:t>
    </w:r>
    <w:r w:rsidR="00000000">
      <w:rPr>
        <w:noProof/>
      </w:rPr>
      <w:pict w14:anchorId="0F81E7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18505021" o:spid="_x0000_s1099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9F26F9" w:rsidRPr="006A7241">
      <w:rPr>
        <w:sz w:val="17"/>
        <w:szCs w:val="17"/>
      </w:rPr>
      <w:t xml:space="preserve"> </w:t>
    </w:r>
    <w:r w:rsidR="009F26F9" w:rsidRPr="006A7241">
      <w:rPr>
        <w:sz w:val="17"/>
        <w:szCs w:val="17"/>
      </w:rPr>
      <w:tab/>
      <w:t xml:space="preserve">Befund </w:t>
    </w:r>
    <w:r w:rsidR="009F26F9">
      <w:rPr>
        <w:sz w:val="17"/>
        <w:szCs w:val="17"/>
      </w:rPr>
      <w:t xml:space="preserve">vom {Date} </w:t>
    </w:r>
    <w:r w:rsidR="009F26F9" w:rsidRPr="006A7241">
      <w:rPr>
        <w:sz w:val="17"/>
        <w:szCs w:val="17"/>
      </w:rPr>
      <w:t>zu</w:t>
    </w:r>
    <w:r w:rsidR="009F26F9">
      <w:rPr>
        <w:sz w:val="17"/>
        <w:szCs w:val="17"/>
      </w:rPr>
      <w:t xml:space="preserve"> </w:t>
    </w:r>
    <w:r w:rsidR="009F26F9" w:rsidRPr="007B3CB5">
      <w:rPr>
        <w:sz w:val="17"/>
        <w:szCs w:val="17"/>
      </w:rPr>
      <w:t>{LaboratoryNumberWithPrefix}</w:t>
    </w:r>
    <w:r w:rsidR="009F26F9" w:rsidRPr="006A7241">
      <w:rPr>
        <w:sz w:val="17"/>
        <w:szCs w:val="17"/>
      </w:rPr>
      <w:t xml:space="preserve">; Seite </w:t>
    </w:r>
    <w:r w:rsidR="009F26F9" w:rsidRPr="006A7241">
      <w:rPr>
        <w:rStyle w:val="Seitenzahl"/>
        <w:sz w:val="17"/>
        <w:szCs w:val="17"/>
      </w:rPr>
      <w:fldChar w:fldCharType="begin"/>
    </w:r>
    <w:r w:rsidR="009F26F9" w:rsidRPr="006A7241">
      <w:rPr>
        <w:rStyle w:val="Seitenzahl"/>
        <w:sz w:val="17"/>
        <w:szCs w:val="17"/>
      </w:rPr>
      <w:instrText xml:space="preserve"> PAGE </w:instrText>
    </w:r>
    <w:r w:rsidR="009F26F9" w:rsidRPr="006A7241">
      <w:rPr>
        <w:rStyle w:val="Seitenzahl"/>
        <w:sz w:val="17"/>
        <w:szCs w:val="17"/>
      </w:rPr>
      <w:fldChar w:fldCharType="separate"/>
    </w:r>
    <w:r w:rsidR="009F26F9">
      <w:rPr>
        <w:rStyle w:val="Seitenzahl"/>
        <w:noProof/>
        <w:sz w:val="17"/>
        <w:szCs w:val="17"/>
      </w:rPr>
      <w:t>2</w:t>
    </w:r>
    <w:r w:rsidR="009F26F9" w:rsidRPr="006A7241">
      <w:rPr>
        <w:rStyle w:val="Seitenzahl"/>
        <w:sz w:val="17"/>
        <w:szCs w:val="17"/>
      </w:rPr>
      <w:fldChar w:fldCharType="end"/>
    </w:r>
    <w:r w:rsidR="009F26F9" w:rsidRPr="006A7241">
      <w:rPr>
        <w:rStyle w:val="Seitenzahl"/>
        <w:sz w:val="17"/>
        <w:szCs w:val="17"/>
      </w:rPr>
      <w:t xml:space="preserve"> von </w:t>
    </w:r>
    <w:r w:rsidR="009F26F9" w:rsidRPr="006A7241">
      <w:rPr>
        <w:rStyle w:val="Seitenzahl"/>
        <w:sz w:val="17"/>
        <w:szCs w:val="17"/>
      </w:rPr>
      <w:fldChar w:fldCharType="begin"/>
    </w:r>
    <w:r w:rsidR="009F26F9" w:rsidRPr="006A7241">
      <w:rPr>
        <w:rStyle w:val="Seitenzahl"/>
        <w:sz w:val="17"/>
        <w:szCs w:val="17"/>
      </w:rPr>
      <w:instrText xml:space="preserve"> NUMPAGES </w:instrText>
    </w:r>
    <w:r w:rsidR="009F26F9" w:rsidRPr="006A7241">
      <w:rPr>
        <w:rStyle w:val="Seitenzahl"/>
        <w:sz w:val="17"/>
        <w:szCs w:val="17"/>
      </w:rPr>
      <w:fldChar w:fldCharType="separate"/>
    </w:r>
    <w:r w:rsidR="009F26F9">
      <w:rPr>
        <w:rStyle w:val="Seitenzahl"/>
        <w:noProof/>
        <w:sz w:val="17"/>
        <w:szCs w:val="17"/>
      </w:rPr>
      <w:t>2</w:t>
    </w:r>
    <w:r w:rsidR="009F26F9" w:rsidRPr="006A7241">
      <w:rPr>
        <w:rStyle w:val="Seitenzahl"/>
        <w:sz w:val="17"/>
        <w:szCs w:val="17"/>
      </w:rPr>
      <w:fldChar w:fldCharType="end"/>
    </w:r>
  </w:p>
  <w:p w14:paraId="3BBE1483" w14:textId="77777777" w:rsidR="009F26F9" w:rsidRPr="006A7241" w:rsidRDefault="009F26F9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0625CB6C" w14:textId="77777777" w:rsidR="009F26F9" w:rsidRPr="006A7241" w:rsidRDefault="009F26F9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2F99BF0" w14:textId="77777777" w:rsidR="009F26F9" w:rsidRPr="006A7241" w:rsidRDefault="009F26F9" w:rsidP="00442A30">
    <w:pPr>
      <w:rPr>
        <w:sz w:val="17"/>
        <w:szCs w:val="17"/>
      </w:rPr>
    </w:pPr>
  </w:p>
  <w:p w14:paraId="7C634D7D" w14:textId="4F6A3716" w:rsidR="008E63A1" w:rsidRPr="007A709E" w:rsidRDefault="00FF46DC" w:rsidP="007A709E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A035" w14:textId="022005BC" w:rsidR="009F26F9" w:rsidRPr="006A7241" w:rsidRDefault="00FF46DC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9F26F9" w:rsidRPr="006A7241">
      <w:rPr>
        <w:sz w:val="17"/>
        <w:szCs w:val="17"/>
      </w:rPr>
      <w:t>www.nrzmhi.de</w:t>
    </w:r>
    <w:r w:rsidR="00000000">
      <w:rPr>
        <w:noProof/>
      </w:rPr>
      <w:pict w14:anchorId="7655A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544549542" o:spid="_x0000_s1098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9F26F9" w:rsidRPr="006A7241">
      <w:rPr>
        <w:sz w:val="17"/>
        <w:szCs w:val="17"/>
      </w:rPr>
      <w:t xml:space="preserve"> </w:t>
    </w:r>
    <w:r w:rsidR="009F26F9" w:rsidRPr="006A7241">
      <w:rPr>
        <w:sz w:val="17"/>
        <w:szCs w:val="17"/>
      </w:rPr>
      <w:tab/>
      <w:t xml:space="preserve">Befund </w:t>
    </w:r>
    <w:r w:rsidR="009F26F9">
      <w:rPr>
        <w:sz w:val="17"/>
        <w:szCs w:val="17"/>
      </w:rPr>
      <w:t xml:space="preserve">vom {Date} </w:t>
    </w:r>
    <w:r w:rsidR="009F26F9" w:rsidRPr="006A7241">
      <w:rPr>
        <w:sz w:val="17"/>
        <w:szCs w:val="17"/>
      </w:rPr>
      <w:t>zu</w:t>
    </w:r>
    <w:r w:rsidR="009F26F9">
      <w:rPr>
        <w:sz w:val="17"/>
        <w:szCs w:val="17"/>
      </w:rPr>
      <w:t xml:space="preserve"> </w:t>
    </w:r>
    <w:r w:rsidR="009F26F9" w:rsidRPr="007B3CB5">
      <w:rPr>
        <w:sz w:val="17"/>
        <w:szCs w:val="17"/>
      </w:rPr>
      <w:t>{LaboratoryNumberWithPrefix}</w:t>
    </w:r>
    <w:r w:rsidR="009F26F9" w:rsidRPr="006A7241">
      <w:rPr>
        <w:sz w:val="17"/>
        <w:szCs w:val="17"/>
      </w:rPr>
      <w:t xml:space="preserve">; Seite </w:t>
    </w:r>
    <w:r w:rsidR="009F26F9" w:rsidRPr="006A7241">
      <w:rPr>
        <w:rStyle w:val="Seitenzahl"/>
        <w:sz w:val="17"/>
        <w:szCs w:val="17"/>
      </w:rPr>
      <w:fldChar w:fldCharType="begin"/>
    </w:r>
    <w:r w:rsidR="009F26F9" w:rsidRPr="006A7241">
      <w:rPr>
        <w:rStyle w:val="Seitenzahl"/>
        <w:sz w:val="17"/>
        <w:szCs w:val="17"/>
      </w:rPr>
      <w:instrText xml:space="preserve"> PAGE </w:instrText>
    </w:r>
    <w:r w:rsidR="009F26F9" w:rsidRPr="006A7241">
      <w:rPr>
        <w:rStyle w:val="Seitenzahl"/>
        <w:sz w:val="17"/>
        <w:szCs w:val="17"/>
      </w:rPr>
      <w:fldChar w:fldCharType="separate"/>
    </w:r>
    <w:r w:rsidR="009F26F9">
      <w:rPr>
        <w:rStyle w:val="Seitenzahl"/>
        <w:noProof/>
        <w:sz w:val="17"/>
        <w:szCs w:val="17"/>
      </w:rPr>
      <w:t>1</w:t>
    </w:r>
    <w:r w:rsidR="009F26F9" w:rsidRPr="006A7241">
      <w:rPr>
        <w:rStyle w:val="Seitenzahl"/>
        <w:sz w:val="17"/>
        <w:szCs w:val="17"/>
      </w:rPr>
      <w:fldChar w:fldCharType="end"/>
    </w:r>
    <w:r w:rsidR="009F26F9" w:rsidRPr="006A7241">
      <w:rPr>
        <w:rStyle w:val="Seitenzahl"/>
        <w:sz w:val="17"/>
        <w:szCs w:val="17"/>
      </w:rPr>
      <w:t xml:space="preserve"> von </w:t>
    </w:r>
    <w:r w:rsidR="009F26F9" w:rsidRPr="006A7241">
      <w:rPr>
        <w:rStyle w:val="Seitenzahl"/>
        <w:sz w:val="17"/>
        <w:szCs w:val="17"/>
      </w:rPr>
      <w:fldChar w:fldCharType="begin"/>
    </w:r>
    <w:r w:rsidR="009F26F9" w:rsidRPr="006A7241">
      <w:rPr>
        <w:rStyle w:val="Seitenzahl"/>
        <w:sz w:val="17"/>
        <w:szCs w:val="17"/>
      </w:rPr>
      <w:instrText xml:space="preserve"> NUMPAGES </w:instrText>
    </w:r>
    <w:r w:rsidR="009F26F9" w:rsidRPr="006A7241">
      <w:rPr>
        <w:rStyle w:val="Seitenzahl"/>
        <w:sz w:val="17"/>
        <w:szCs w:val="17"/>
      </w:rPr>
      <w:fldChar w:fldCharType="separate"/>
    </w:r>
    <w:r w:rsidR="009F26F9">
      <w:rPr>
        <w:rStyle w:val="Seitenzahl"/>
        <w:noProof/>
        <w:sz w:val="17"/>
        <w:szCs w:val="17"/>
      </w:rPr>
      <w:t>2</w:t>
    </w:r>
    <w:r w:rsidR="009F26F9" w:rsidRPr="006A7241">
      <w:rPr>
        <w:rStyle w:val="Seitenzahl"/>
        <w:sz w:val="17"/>
        <w:szCs w:val="17"/>
      </w:rPr>
      <w:fldChar w:fldCharType="end"/>
    </w:r>
  </w:p>
  <w:p w14:paraId="6462E0E7" w14:textId="77777777" w:rsidR="009F26F9" w:rsidRPr="006A7241" w:rsidRDefault="009F26F9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05ADAFB" w14:textId="77777777" w:rsidR="009F26F9" w:rsidRPr="006A7241" w:rsidRDefault="009F26F9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88F9996" w14:textId="77777777" w:rsidR="009F26F9" w:rsidRPr="006A7241" w:rsidRDefault="009F26F9" w:rsidP="00442A30">
    <w:pPr>
      <w:rPr>
        <w:sz w:val="17"/>
        <w:szCs w:val="17"/>
      </w:rPr>
    </w:pPr>
  </w:p>
  <w:p w14:paraId="01FC99E3" w14:textId="65F8DB5A" w:rsidR="005B1304" w:rsidRPr="007A709E" w:rsidRDefault="00FF46DC" w:rsidP="007A709E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FEE29" w14:textId="77777777" w:rsidR="0032252E" w:rsidRDefault="0032252E">
      <w:r>
        <w:separator/>
      </w:r>
    </w:p>
  </w:footnote>
  <w:footnote w:type="continuationSeparator" w:id="0">
    <w:p w14:paraId="683F5DEB" w14:textId="77777777" w:rsidR="0032252E" w:rsidRDefault="00322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53BF2" w14:textId="77777777" w:rsidR="00A21980" w:rsidRDefault="00A2198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8F55" w14:textId="48C41237" w:rsidR="009F26F9" w:rsidRPr="00865DC1" w:rsidRDefault="00AE22A8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249431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456704810" o:spid="_x0000_s1101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B7325E0">
        <v:shape id="Grafik 1569837004" o:spid="_x0000_s1100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9F26F9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04CB82D4" w14:textId="77777777" w:rsidR="009F26F9" w:rsidRPr="00865DC1" w:rsidRDefault="009F26F9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0E66B56B" w14:textId="77777777" w:rsidR="009F26F9" w:rsidRPr="00865DC1" w:rsidRDefault="009F26F9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154A7868" w14:textId="77777777" w:rsidR="009F26F9" w:rsidRPr="00865DC1" w:rsidRDefault="009F26F9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64F9D98A" w14:textId="77777777" w:rsidR="009F26F9" w:rsidRDefault="009F26F9" w:rsidP="001856C2">
    <w:pPr>
      <w:rPr>
        <w:sz w:val="12"/>
        <w:szCs w:val="12"/>
      </w:rPr>
    </w:pPr>
  </w:p>
  <w:p w14:paraId="601B5FF8" w14:textId="77777777" w:rsidR="009F26F9" w:rsidRPr="00000C19" w:rsidRDefault="009F26F9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5F206EEF" w14:textId="662AAB44" w:rsidR="008E63A1" w:rsidRPr="007A709E" w:rsidRDefault="00AE22A8" w:rsidP="007A709E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5A5BF" w14:textId="611AB809" w:rsidR="00A271C8" w:rsidRDefault="00156C1F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6155A5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34809125" o:spid="_x0000_s1097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081E4ECE">
        <v:shape id="Grafik 1312134461" o:spid="_x0000_s1096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A271C8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46C481D4" w14:textId="77777777" w:rsidR="00A271C8" w:rsidRDefault="00A271C8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BB57C00" w14:textId="77777777" w:rsidR="00A271C8" w:rsidRPr="00635E31" w:rsidRDefault="00A271C8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7C6311F8" w14:textId="77777777" w:rsidR="00A271C8" w:rsidRDefault="00A271C8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FB54E9A" w14:textId="77777777" w:rsidR="00A271C8" w:rsidRDefault="00A271C8" w:rsidP="00AD2792">
    <w:pPr>
      <w:rPr>
        <w:sz w:val="12"/>
        <w:szCs w:val="12"/>
      </w:rPr>
    </w:pPr>
  </w:p>
  <w:p w14:paraId="69955F5B" w14:textId="77777777" w:rsidR="00A271C8" w:rsidRDefault="00A271C8" w:rsidP="00AD2792">
    <w:pPr>
      <w:pStyle w:val="Kopfzeile"/>
      <w:rPr>
        <w:sz w:val="12"/>
        <w:szCs w:val="12"/>
      </w:rPr>
    </w:pPr>
  </w:p>
  <w:p w14:paraId="2278182D" w14:textId="77777777" w:rsidR="00A271C8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19DFC767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095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38F16BF2" w14:textId="77777777" w:rsidR="00A271C8" w:rsidRDefault="00A271C8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20C6FF3A" w14:textId="77777777" w:rsidR="00A271C8" w:rsidRDefault="00A271C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D3A2585" w14:textId="77777777" w:rsidR="00A271C8" w:rsidRDefault="00A271C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ABE23CE" w14:textId="77777777" w:rsidR="00A271C8" w:rsidRDefault="00A271C8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B704A10" w14:textId="77777777" w:rsidR="00A271C8" w:rsidRDefault="00A271C8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5DD61271" w14:textId="77777777" w:rsidR="00A271C8" w:rsidRDefault="00A271C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788E4F97" w14:textId="77777777" w:rsidR="00A271C8" w:rsidRDefault="00A271C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06904C32" w14:textId="77777777" w:rsidR="00A271C8" w:rsidRDefault="00A271C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68C7C2D9" w14:textId="77777777" w:rsidR="00A271C8" w:rsidRDefault="00A271C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528AF0DF" w14:textId="77777777" w:rsidR="00A271C8" w:rsidRDefault="00A271C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37478663" w14:textId="77777777" w:rsidR="00A271C8" w:rsidRDefault="00A271C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4DFB429B" w14:textId="77777777" w:rsidR="00A271C8" w:rsidRDefault="00A271C8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B370874" w14:textId="77777777" w:rsidR="00A271C8" w:rsidRDefault="00A271C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A271C8">
      <w:rPr>
        <w:sz w:val="12"/>
        <w:szCs w:val="12"/>
      </w:rPr>
      <w:tab/>
    </w:r>
  </w:p>
  <w:p w14:paraId="74444252" w14:textId="77777777" w:rsidR="00A271C8" w:rsidRDefault="00A271C8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79B14B08" w14:textId="77777777" w:rsidR="00A271C8" w:rsidRPr="00AD2792" w:rsidRDefault="00A271C8" w:rsidP="00AD2792"/>
  <w:p w14:paraId="031BCF56" w14:textId="35F83E6F" w:rsidR="000B1866" w:rsidRPr="007A709E" w:rsidRDefault="00156C1F" w:rsidP="007A709E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48700439">
    <w:abstractNumId w:val="1"/>
  </w:num>
  <w:num w:numId="2" w16cid:durableId="116871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27FC"/>
    <w:rsid w:val="00047023"/>
    <w:rsid w:val="00055E76"/>
    <w:rsid w:val="00057250"/>
    <w:rsid w:val="00064D60"/>
    <w:rsid w:val="000658AA"/>
    <w:rsid w:val="00080F55"/>
    <w:rsid w:val="00084A63"/>
    <w:rsid w:val="00085E86"/>
    <w:rsid w:val="00094484"/>
    <w:rsid w:val="00094720"/>
    <w:rsid w:val="00096476"/>
    <w:rsid w:val="00097786"/>
    <w:rsid w:val="00097984"/>
    <w:rsid w:val="000A492C"/>
    <w:rsid w:val="000B1866"/>
    <w:rsid w:val="000B4A7E"/>
    <w:rsid w:val="000B556C"/>
    <w:rsid w:val="000B6F6F"/>
    <w:rsid w:val="000C39E7"/>
    <w:rsid w:val="000D0B63"/>
    <w:rsid w:val="000D622E"/>
    <w:rsid w:val="000D6284"/>
    <w:rsid w:val="000E18DF"/>
    <w:rsid w:val="000F488D"/>
    <w:rsid w:val="000F4AF0"/>
    <w:rsid w:val="000F5297"/>
    <w:rsid w:val="0011012B"/>
    <w:rsid w:val="0011352A"/>
    <w:rsid w:val="001160F0"/>
    <w:rsid w:val="001237D9"/>
    <w:rsid w:val="00127EC6"/>
    <w:rsid w:val="00131680"/>
    <w:rsid w:val="00146A2A"/>
    <w:rsid w:val="00156C1F"/>
    <w:rsid w:val="00160446"/>
    <w:rsid w:val="00160B74"/>
    <w:rsid w:val="00163A2C"/>
    <w:rsid w:val="0016460D"/>
    <w:rsid w:val="00172609"/>
    <w:rsid w:val="001806FA"/>
    <w:rsid w:val="00181C05"/>
    <w:rsid w:val="00181D3D"/>
    <w:rsid w:val="00183162"/>
    <w:rsid w:val="00187867"/>
    <w:rsid w:val="00194A1E"/>
    <w:rsid w:val="001A2F95"/>
    <w:rsid w:val="001A3111"/>
    <w:rsid w:val="001A4D1B"/>
    <w:rsid w:val="001B7CF6"/>
    <w:rsid w:val="001C0E8F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60EA8"/>
    <w:rsid w:val="002640DE"/>
    <w:rsid w:val="0026596B"/>
    <w:rsid w:val="00284682"/>
    <w:rsid w:val="002872E3"/>
    <w:rsid w:val="0029469A"/>
    <w:rsid w:val="00295643"/>
    <w:rsid w:val="00297968"/>
    <w:rsid w:val="002A1C54"/>
    <w:rsid w:val="002A6037"/>
    <w:rsid w:val="002B21C8"/>
    <w:rsid w:val="002B614B"/>
    <w:rsid w:val="002B667F"/>
    <w:rsid w:val="002D032D"/>
    <w:rsid w:val="002D7741"/>
    <w:rsid w:val="002E4530"/>
    <w:rsid w:val="00312A5E"/>
    <w:rsid w:val="00312EB2"/>
    <w:rsid w:val="003136E9"/>
    <w:rsid w:val="003175AE"/>
    <w:rsid w:val="0032252E"/>
    <w:rsid w:val="00333C1C"/>
    <w:rsid w:val="0034693D"/>
    <w:rsid w:val="00350545"/>
    <w:rsid w:val="00357F12"/>
    <w:rsid w:val="003605A3"/>
    <w:rsid w:val="0037378F"/>
    <w:rsid w:val="00375BB7"/>
    <w:rsid w:val="003855EA"/>
    <w:rsid w:val="00385785"/>
    <w:rsid w:val="00390E4B"/>
    <w:rsid w:val="00393785"/>
    <w:rsid w:val="003961C7"/>
    <w:rsid w:val="003A1691"/>
    <w:rsid w:val="003C3C8D"/>
    <w:rsid w:val="003C6AD9"/>
    <w:rsid w:val="003C6AE3"/>
    <w:rsid w:val="003D5FAC"/>
    <w:rsid w:val="003F5079"/>
    <w:rsid w:val="00403D08"/>
    <w:rsid w:val="004069BB"/>
    <w:rsid w:val="00410FA9"/>
    <w:rsid w:val="00426342"/>
    <w:rsid w:val="004369C7"/>
    <w:rsid w:val="004455BC"/>
    <w:rsid w:val="00451E2A"/>
    <w:rsid w:val="00456949"/>
    <w:rsid w:val="00471453"/>
    <w:rsid w:val="00476353"/>
    <w:rsid w:val="00480AC0"/>
    <w:rsid w:val="00485019"/>
    <w:rsid w:val="004904CB"/>
    <w:rsid w:val="00491BB6"/>
    <w:rsid w:val="004959C0"/>
    <w:rsid w:val="004A2014"/>
    <w:rsid w:val="004A21CB"/>
    <w:rsid w:val="004A2716"/>
    <w:rsid w:val="004A52E0"/>
    <w:rsid w:val="004B78C1"/>
    <w:rsid w:val="004C3FF8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473B2"/>
    <w:rsid w:val="0055325D"/>
    <w:rsid w:val="00555B7A"/>
    <w:rsid w:val="00555E8D"/>
    <w:rsid w:val="0056352D"/>
    <w:rsid w:val="00573E9C"/>
    <w:rsid w:val="00577449"/>
    <w:rsid w:val="0058194F"/>
    <w:rsid w:val="00595188"/>
    <w:rsid w:val="005A0044"/>
    <w:rsid w:val="005A1FDD"/>
    <w:rsid w:val="005A342B"/>
    <w:rsid w:val="005B0B79"/>
    <w:rsid w:val="005B1304"/>
    <w:rsid w:val="005B176D"/>
    <w:rsid w:val="005B2384"/>
    <w:rsid w:val="005B3C64"/>
    <w:rsid w:val="005B4BBD"/>
    <w:rsid w:val="005B5300"/>
    <w:rsid w:val="005B70F8"/>
    <w:rsid w:val="005B7E06"/>
    <w:rsid w:val="005D1C8F"/>
    <w:rsid w:val="005D23EA"/>
    <w:rsid w:val="005E02A8"/>
    <w:rsid w:val="005F3156"/>
    <w:rsid w:val="0060062A"/>
    <w:rsid w:val="00604446"/>
    <w:rsid w:val="00611B57"/>
    <w:rsid w:val="006200FC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871FA"/>
    <w:rsid w:val="00693020"/>
    <w:rsid w:val="006939B2"/>
    <w:rsid w:val="006A10D9"/>
    <w:rsid w:val="006B2380"/>
    <w:rsid w:val="006C1825"/>
    <w:rsid w:val="006C2E71"/>
    <w:rsid w:val="006C3896"/>
    <w:rsid w:val="006D26C9"/>
    <w:rsid w:val="006D5555"/>
    <w:rsid w:val="006D768F"/>
    <w:rsid w:val="006E1610"/>
    <w:rsid w:val="006E2008"/>
    <w:rsid w:val="006E2CCA"/>
    <w:rsid w:val="006F101C"/>
    <w:rsid w:val="006F19C7"/>
    <w:rsid w:val="006F6072"/>
    <w:rsid w:val="00700969"/>
    <w:rsid w:val="00701568"/>
    <w:rsid w:val="007104BC"/>
    <w:rsid w:val="00745278"/>
    <w:rsid w:val="007508A1"/>
    <w:rsid w:val="00755644"/>
    <w:rsid w:val="0076291A"/>
    <w:rsid w:val="0078044B"/>
    <w:rsid w:val="00794050"/>
    <w:rsid w:val="007A3B6C"/>
    <w:rsid w:val="007A709E"/>
    <w:rsid w:val="007B05CD"/>
    <w:rsid w:val="007B1EA4"/>
    <w:rsid w:val="007C49DB"/>
    <w:rsid w:val="007C67FE"/>
    <w:rsid w:val="007D1B07"/>
    <w:rsid w:val="007D1BEB"/>
    <w:rsid w:val="007D58EA"/>
    <w:rsid w:val="007D5E89"/>
    <w:rsid w:val="007E1298"/>
    <w:rsid w:val="007E6FA8"/>
    <w:rsid w:val="007E7AD7"/>
    <w:rsid w:val="007F0DBC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758CD"/>
    <w:rsid w:val="00880AB8"/>
    <w:rsid w:val="00882040"/>
    <w:rsid w:val="00884003"/>
    <w:rsid w:val="00886A23"/>
    <w:rsid w:val="00894A1B"/>
    <w:rsid w:val="00896188"/>
    <w:rsid w:val="008A4304"/>
    <w:rsid w:val="008A6535"/>
    <w:rsid w:val="008A7FAB"/>
    <w:rsid w:val="008B0B5F"/>
    <w:rsid w:val="008D3559"/>
    <w:rsid w:val="008E63A1"/>
    <w:rsid w:val="009047BA"/>
    <w:rsid w:val="00911449"/>
    <w:rsid w:val="00915638"/>
    <w:rsid w:val="00921B94"/>
    <w:rsid w:val="00924820"/>
    <w:rsid w:val="00937343"/>
    <w:rsid w:val="009377D6"/>
    <w:rsid w:val="00944730"/>
    <w:rsid w:val="00951C42"/>
    <w:rsid w:val="00955666"/>
    <w:rsid w:val="00964655"/>
    <w:rsid w:val="00965DA0"/>
    <w:rsid w:val="00966F36"/>
    <w:rsid w:val="00974193"/>
    <w:rsid w:val="0098213A"/>
    <w:rsid w:val="00993AE8"/>
    <w:rsid w:val="009A0D55"/>
    <w:rsid w:val="009A6FCA"/>
    <w:rsid w:val="009A7230"/>
    <w:rsid w:val="009C44A9"/>
    <w:rsid w:val="009C485F"/>
    <w:rsid w:val="009C77DD"/>
    <w:rsid w:val="009E46CF"/>
    <w:rsid w:val="009F26F9"/>
    <w:rsid w:val="009F6C75"/>
    <w:rsid w:val="00A00402"/>
    <w:rsid w:val="00A05255"/>
    <w:rsid w:val="00A150C8"/>
    <w:rsid w:val="00A21980"/>
    <w:rsid w:val="00A23C92"/>
    <w:rsid w:val="00A26A5F"/>
    <w:rsid w:val="00A271C8"/>
    <w:rsid w:val="00A33507"/>
    <w:rsid w:val="00A35FB9"/>
    <w:rsid w:val="00A36FF9"/>
    <w:rsid w:val="00A41A08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E0E32"/>
    <w:rsid w:val="00AE22A8"/>
    <w:rsid w:val="00AF5F1D"/>
    <w:rsid w:val="00B06D07"/>
    <w:rsid w:val="00B14255"/>
    <w:rsid w:val="00B2333C"/>
    <w:rsid w:val="00B2421D"/>
    <w:rsid w:val="00B3177B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626CB"/>
    <w:rsid w:val="00B7192C"/>
    <w:rsid w:val="00B75C79"/>
    <w:rsid w:val="00B75FD9"/>
    <w:rsid w:val="00B7754A"/>
    <w:rsid w:val="00B80D75"/>
    <w:rsid w:val="00B95650"/>
    <w:rsid w:val="00BA248C"/>
    <w:rsid w:val="00BA66DD"/>
    <w:rsid w:val="00BA6847"/>
    <w:rsid w:val="00BB442B"/>
    <w:rsid w:val="00BC19AD"/>
    <w:rsid w:val="00BC2820"/>
    <w:rsid w:val="00BC475B"/>
    <w:rsid w:val="00BC6618"/>
    <w:rsid w:val="00BE27BC"/>
    <w:rsid w:val="00C0084A"/>
    <w:rsid w:val="00C00D4C"/>
    <w:rsid w:val="00C062F9"/>
    <w:rsid w:val="00C07D41"/>
    <w:rsid w:val="00C217B2"/>
    <w:rsid w:val="00C37576"/>
    <w:rsid w:val="00C50606"/>
    <w:rsid w:val="00C50FE3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4244"/>
    <w:rsid w:val="00CB0FA0"/>
    <w:rsid w:val="00CB14A6"/>
    <w:rsid w:val="00CB3D7C"/>
    <w:rsid w:val="00CB5E10"/>
    <w:rsid w:val="00CC14B8"/>
    <w:rsid w:val="00CC293D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2AAA"/>
    <w:rsid w:val="00D7430B"/>
    <w:rsid w:val="00D91AA6"/>
    <w:rsid w:val="00D96E22"/>
    <w:rsid w:val="00DA2B48"/>
    <w:rsid w:val="00DA7025"/>
    <w:rsid w:val="00DD0E2A"/>
    <w:rsid w:val="00DD2D09"/>
    <w:rsid w:val="00DD49A9"/>
    <w:rsid w:val="00DD796C"/>
    <w:rsid w:val="00DE0C44"/>
    <w:rsid w:val="00E00ACE"/>
    <w:rsid w:val="00E00EC6"/>
    <w:rsid w:val="00E06A3C"/>
    <w:rsid w:val="00E53E0F"/>
    <w:rsid w:val="00E62540"/>
    <w:rsid w:val="00E67F95"/>
    <w:rsid w:val="00E705F4"/>
    <w:rsid w:val="00E821D9"/>
    <w:rsid w:val="00E9420E"/>
    <w:rsid w:val="00E97708"/>
    <w:rsid w:val="00EA0622"/>
    <w:rsid w:val="00EA076A"/>
    <w:rsid w:val="00EA3765"/>
    <w:rsid w:val="00EA506F"/>
    <w:rsid w:val="00EA709D"/>
    <w:rsid w:val="00EB250C"/>
    <w:rsid w:val="00EB46D6"/>
    <w:rsid w:val="00EC1D87"/>
    <w:rsid w:val="00EC73BF"/>
    <w:rsid w:val="00ED1478"/>
    <w:rsid w:val="00ED28A2"/>
    <w:rsid w:val="00EE453A"/>
    <w:rsid w:val="00EE567D"/>
    <w:rsid w:val="00EE59EC"/>
    <w:rsid w:val="00EF09A4"/>
    <w:rsid w:val="00EF2E84"/>
    <w:rsid w:val="00F00446"/>
    <w:rsid w:val="00F059AF"/>
    <w:rsid w:val="00F07A81"/>
    <w:rsid w:val="00F172BE"/>
    <w:rsid w:val="00F2288C"/>
    <w:rsid w:val="00F26692"/>
    <w:rsid w:val="00F40C27"/>
    <w:rsid w:val="00F41174"/>
    <w:rsid w:val="00F42205"/>
    <w:rsid w:val="00F51A8C"/>
    <w:rsid w:val="00F54378"/>
    <w:rsid w:val="00F65595"/>
    <w:rsid w:val="00F6615F"/>
    <w:rsid w:val="00F74CE0"/>
    <w:rsid w:val="00F74D81"/>
    <w:rsid w:val="00F76A71"/>
    <w:rsid w:val="00F909FD"/>
    <w:rsid w:val="00F96824"/>
    <w:rsid w:val="00FD1D97"/>
    <w:rsid w:val="00FD1EFD"/>
    <w:rsid w:val="00FD4968"/>
    <w:rsid w:val="00FE2B60"/>
    <w:rsid w:val="00FF18C2"/>
    <w:rsid w:val="00FF46DC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754982D9"/>
  <w15:docId w15:val="{3C41880E-426E-4444-9DF2-1ADA8B41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1A7F36-70F6-4952-8797-08A6E21C7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226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30</cp:revision>
  <cp:lastPrinted>2015-05-19T09:27:00Z</cp:lastPrinted>
  <dcterms:created xsi:type="dcterms:W3CDTF">2015-05-19T21:40:00Z</dcterms:created>
  <dcterms:modified xsi:type="dcterms:W3CDTF">2026-02-24T04:57:00Z</dcterms:modified>
</cp:coreProperties>
</file>