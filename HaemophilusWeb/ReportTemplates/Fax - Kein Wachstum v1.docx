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720B" w14:textId="77777777" w:rsidR="00DF7D83" w:rsidRDefault="005937B8" w:rsidP="00B35263">
      <w:pPr>
        <w:widowControl w:val="0"/>
        <w:tabs>
          <w:tab w:val="left" w:pos="90"/>
          <w:tab w:val="left" w:pos="3401"/>
          <w:tab w:val="left" w:pos="6240"/>
        </w:tabs>
        <w:autoSpaceDE w:val="0"/>
        <w:autoSpaceDN w:val="0"/>
        <w:adjustRightInd w:val="0"/>
        <w:rPr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Deckblatt.docx" </w:instrText>
      </w:r>
      <w:r>
        <w:rPr>
          <w:rFonts w:ascii="Arial" w:hAnsi="Arial" w:cs="Arial"/>
        </w:rPr>
        <w:fldChar w:fldCharType="separate"/>
      </w:r>
    </w:p>
    <w:p w14:paraId="1F57DCE0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  <w:r w:rsidRPr="00137BCF">
        <w:rPr>
          <w:sz w:val="56"/>
          <w:szCs w:val="56"/>
        </w:rPr>
        <w:t>Fax- Empfangsbestätigung</w:t>
      </w:r>
    </w:p>
    <w:p w14:paraId="08C13ECB" w14:textId="77777777" w:rsidR="00DF7D83" w:rsidRPr="00172CE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an </w:t>
      </w:r>
      <w:r>
        <w:rPr>
          <w:sz w:val="36"/>
          <w:szCs w:val="36"/>
        </w:rPr>
        <w:t xml:space="preserve">FAX Nr. </w:t>
      </w:r>
      <w:r w:rsidRPr="00172CE2">
        <w:rPr>
          <w:sz w:val="36"/>
          <w:szCs w:val="36"/>
        </w:rPr>
        <w:t>0931- 3187281</w:t>
      </w:r>
    </w:p>
    <w:p w14:paraId="789294CF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oder </w:t>
      </w:r>
    </w:p>
    <w:p w14:paraId="2A63C9B4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0E5432">
        <w:rPr>
          <w:sz w:val="36"/>
          <w:szCs w:val="36"/>
        </w:rPr>
        <w:t>an email: nrzmhi@uni-wuerzburg.de</w:t>
      </w:r>
    </w:p>
    <w:p w14:paraId="513DC5A6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</w:p>
    <w:p w14:paraId="49D4412E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ED54D50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803DA78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6E0F05C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E71A6D4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919EFB3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30D9A50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BE5EBAA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E8EDBA8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98DA274" w14:textId="77777777" w:rsidR="00DF7D83" w:rsidRPr="000E5432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99E4808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Sehr geehrte Damen und Herren,</w:t>
      </w:r>
    </w:p>
    <w:p w14:paraId="583E398A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6324CC8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Wir möchten Sie höflich bitten, nach Erhalt des Befundes eine Empfangsbestätigung an die Nummer: 0931-31 87281 oder an die Email Adresse: nrzmhi@uni-wuerzburg.de zu senden.</w:t>
      </w:r>
    </w:p>
    <w:p w14:paraId="32B872D8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9"/>
        <w:gridCol w:w="6298"/>
      </w:tblGrid>
      <w:tr w:rsidR="00DF7D83" w:rsidRPr="00F80633" w14:paraId="3011C7D8" w14:textId="77777777" w:rsidTr="00A226D5">
        <w:trPr>
          <w:trHeight w:val="467"/>
        </w:trPr>
        <w:tc>
          <w:tcPr>
            <w:tcW w:w="3369" w:type="dxa"/>
            <w:shd w:val="clear" w:color="auto" w:fill="auto"/>
            <w:vAlign w:val="center"/>
          </w:tcPr>
          <w:p w14:paraId="691A884E" w14:textId="77777777" w:rsidR="00DF7D83" w:rsidRPr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Fax erhalten am: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39EC0F3F" w14:textId="77777777" w:rsidR="00DF7D83" w:rsidRPr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  <w:tr w:rsidR="00DF7D83" w:rsidRPr="00F80633" w14:paraId="784B8B9A" w14:textId="77777777" w:rsidTr="00A226D5">
        <w:trPr>
          <w:trHeight w:val="598"/>
        </w:trPr>
        <w:tc>
          <w:tcPr>
            <w:tcW w:w="3369" w:type="dxa"/>
            <w:shd w:val="clear" w:color="auto" w:fill="auto"/>
            <w:vAlign w:val="center"/>
          </w:tcPr>
          <w:p w14:paraId="352C68C9" w14:textId="77777777" w:rsidR="00DF7D83" w:rsidRPr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2780F">
              <w:rPr>
                <w:color w:val="000000"/>
                <w:szCs w:val="16"/>
              </w:rPr>
              <w:t>Labor-Nr. des NRZM</w:t>
            </w:r>
            <w:r>
              <w:rPr>
                <w:color w:val="000000"/>
                <w:szCs w:val="16"/>
              </w:rPr>
              <w:t>Hi</w:t>
            </w:r>
            <w:r w:rsidRPr="00F80633">
              <w:t xml:space="preserve">: 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03BCAD28" w14:textId="77777777" w:rsidR="00DF7D83" w:rsidRPr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A226D5">
              <w:t>{LaboratoryNumber</w:t>
            </w:r>
            <w:r>
              <w:t>WithPrefix</w:t>
            </w:r>
            <w:r w:rsidRPr="00A226D5">
              <w:t>}</w:t>
            </w:r>
          </w:p>
        </w:tc>
      </w:tr>
      <w:tr w:rsidR="00DF7D83" w:rsidRPr="00F80633" w:rsidDel="00F80633" w14:paraId="794EC400" w14:textId="77777777" w:rsidTr="00A226D5">
        <w:trPr>
          <w:trHeight w:val="561"/>
        </w:trPr>
        <w:tc>
          <w:tcPr>
            <w:tcW w:w="3369" w:type="dxa"/>
            <w:shd w:val="clear" w:color="auto" w:fill="auto"/>
            <w:vAlign w:val="center"/>
          </w:tcPr>
          <w:p w14:paraId="05379C5E" w14:textId="77777777" w:rsidR="00DF7D83" w:rsidRPr="00F80633" w:rsidDel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Gesundheitsamt: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41767AB8" w14:textId="77777777" w:rsidR="00DF7D83" w:rsidRPr="00F80633" w:rsidDel="00F80633" w:rsidRDefault="00DF7D83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</w:tbl>
    <w:p w14:paraId="5DC22810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C87D596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dieser Empfangsbestätigung unterstützen Sie die Qualitätssicherung der Laborsurveillance invasiver Infektionen durch Meningokokken und Haemophilus influenzae. Vielen Dank!</w:t>
      </w:r>
    </w:p>
    <w:p w14:paraId="0219CB4A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29889A9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0E5DF95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freundlichen Grüßen,</w:t>
      </w:r>
    </w:p>
    <w:p w14:paraId="2DBF10AD" w14:textId="77777777" w:rsidR="00DF7D83" w:rsidRDefault="00DF7D83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5EF8382" w14:textId="6BB0B3D1" w:rsidR="00ED395B" w:rsidRDefault="00DF7D83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Ihr NRZMHi - Team</w:t>
      </w:r>
    </w:p>
    <w:p w14:paraId="48226CB2" w14:textId="1F585F7E" w:rsidR="00DF7D83" w:rsidRDefault="00DF7D83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094D0B8" w14:textId="77777777" w:rsidR="00DF7D83" w:rsidRDefault="00DF7D83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817E90E" w14:textId="77777777" w:rsidR="00DF7D83" w:rsidRDefault="00DF7D83" w:rsidP="00D8683C"/>
    <w:p w14:paraId="18547922" w14:textId="77777777" w:rsidR="00DF7D83" w:rsidRDefault="00DF7D83" w:rsidP="00D8683C"/>
    <w:p w14:paraId="5009A9E3" w14:textId="77777777" w:rsidR="0096632F" w:rsidRDefault="005937B8" w:rsidP="00AA4B2D">
      <w:pPr>
        <w:rPr>
          <w:rFonts w:ascii="Arial" w:hAnsi="Arial" w:cs="Arial"/>
        </w:rPr>
      </w:pPr>
      <w:r>
        <w:rPr>
          <w:rFonts w:ascii="Arial" w:hAnsi="Arial" w:cs="Arial"/>
        </w:rPr>
        <w:fldChar w:fldCharType="end"/>
      </w:r>
      <w:r w:rsidR="0062295A">
        <w:rPr>
          <w:rFonts w:ascii="Arial" w:hAnsi="Arial" w:cs="Arial"/>
        </w:rPr>
        <w:fldChar w:fldCharType="begin"/>
      </w:r>
      <w:r w:rsidR="0062295A">
        <w:rPr>
          <w:rFonts w:ascii="Arial" w:hAnsi="Arial" w:cs="Arial"/>
        </w:rPr>
        <w:instrText xml:space="preserve"> INCLUDETEXT  "D:\\Development\\NRZMHiDB\\HaemophilusWeb\\ReportTemplates\\Kein Wachstum v1.docx" </w:instrText>
      </w:r>
      <w:r w:rsidR="0062295A">
        <w:rPr>
          <w:rFonts w:ascii="Arial" w:hAnsi="Arial" w:cs="Arial"/>
        </w:rPr>
        <w:fldChar w:fldCharType="separate"/>
      </w:r>
      <w:r w:rsidR="0096632F">
        <w:fldChar w:fldCharType="begin"/>
      </w:r>
      <w:r w:rsidR="0096632F">
        <w:instrText xml:space="preserve"> INCLUDETEXT  "D:\\Development\\NRZMHiDB\\HaemophilusWeb\\ReportTemplates\\includes\\Seite 1 - Kurz.docx" </w:instrText>
      </w:r>
      <w:r w:rsidR="0096632F">
        <w:fldChar w:fldCharType="separate"/>
      </w:r>
      <w:r w:rsidR="0096632F">
        <w:rPr>
          <w:rFonts w:ascii="Arial" w:hAnsi="Arial" w:cs="Arial"/>
        </w:rPr>
        <w:t>{SenderName}</w:t>
      </w:r>
    </w:p>
    <w:p w14:paraId="1DC747F4" w14:textId="77777777" w:rsidR="0096632F" w:rsidRPr="004659AD" w:rsidRDefault="0096632F" w:rsidP="00AA4B2D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012010FE" w14:textId="77777777" w:rsidR="0096632F" w:rsidRPr="004659AD" w:rsidRDefault="0096632F" w:rsidP="00AA4B2D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4638A056" w14:textId="77777777" w:rsidR="0096632F" w:rsidRPr="00270250" w:rsidRDefault="0096632F" w:rsidP="00AA4B2D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056BE8B3" w14:textId="77777777" w:rsidR="0096632F" w:rsidRPr="007E1298" w:rsidRDefault="0096632F" w:rsidP="00AA4B2D">
      <w:pPr>
        <w:rPr>
          <w:rFonts w:ascii="Arial" w:hAnsi="Arial" w:cs="Arial"/>
          <w:b/>
          <w:bCs/>
        </w:rPr>
      </w:pPr>
    </w:p>
    <w:p w14:paraId="17CAD7B9" w14:textId="77777777" w:rsidR="0096632F" w:rsidRDefault="0096632F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5BC28CA0" w14:textId="77777777" w:rsidR="0096632F" w:rsidRDefault="0096632F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5199CDB6" w14:textId="77777777" w:rsidR="0096632F" w:rsidRPr="003136E9" w:rsidRDefault="00000000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6DDF609D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2054">
              <w:txbxContent>
                <w:p w14:paraId="2D8A63A4" w14:textId="77777777" w:rsidR="0096632F" w:rsidRDefault="0096632F" w:rsidP="00E54035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311D671E" w14:textId="77777777" w:rsidR="0096632F" w:rsidRPr="000E6D63" w:rsidRDefault="0096632F" w:rsidP="00E54035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96632F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96632F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96632F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96632F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96632F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96632F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96632F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96632F" w:rsidRPr="00F923CE" w14:paraId="399403EC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759510" w14:textId="77777777" w:rsidR="0096632F" w:rsidRPr="00F923CE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E44766" w14:textId="77777777" w:rsidR="0096632F" w:rsidRPr="0051595E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96632F" w:rsidRPr="00F923CE" w14:paraId="0F954E94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6755EA" w14:textId="77777777" w:rsidR="0096632F" w:rsidRPr="00F923CE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57E266" w14:textId="77777777" w:rsidR="0096632F" w:rsidRPr="00D30BF0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96632F" w:rsidRPr="00F923CE" w14:paraId="32C34400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45057" w14:textId="77777777" w:rsidR="0096632F" w:rsidRPr="00F923CE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BB0BDF" w14:textId="77777777" w:rsidR="0096632F" w:rsidRPr="00D30BF0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96632F" w:rsidRPr="00F923CE" w14:paraId="0C467F44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14939D" w14:textId="77777777" w:rsidR="0096632F" w:rsidRPr="00F923CE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6F98D2" w14:textId="77777777" w:rsidR="0096632F" w:rsidRPr="00D30BF0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96632F" w:rsidRPr="00F923CE" w14:paraId="367148D8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8D186B" w14:textId="77777777" w:rsidR="0096632F" w:rsidRPr="00F923CE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EE63A3" w14:textId="77777777" w:rsidR="0096632F" w:rsidRPr="00D30BF0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96632F" w:rsidRPr="00F923CE" w14:paraId="07557F13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045E23" w14:textId="77777777" w:rsidR="0096632F" w:rsidRPr="00F923CE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9C2C1F" w14:textId="77777777" w:rsidR="0096632F" w:rsidRPr="00D30BF0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96632F" w:rsidRPr="00F923CE" w14:paraId="203F8E02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F8BF43" w14:textId="77777777" w:rsidR="0096632F" w:rsidRPr="00F923CE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CE527E" w14:textId="77777777" w:rsidR="0096632F" w:rsidRPr="00D30BF0" w:rsidRDefault="0096632F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41379B39" w14:textId="77777777" w:rsidR="0096632F" w:rsidRPr="00AA4B2D" w:rsidRDefault="0096632F" w:rsidP="00AA4B2D"/>
    <w:p w14:paraId="4523D789" w14:textId="77777777" w:rsidR="0096632F" w:rsidRPr="00BF0F69" w:rsidRDefault="0096632F" w:rsidP="000F0B79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fldChar w:fldCharType="end"/>
      </w:r>
      <w:r w:rsidRPr="000F0B79">
        <w:rPr>
          <w:rFonts w:ascii="Arial" w:hAnsi="Arial" w:cs="Arial"/>
          <w:b/>
          <w:bCs/>
          <w:color w:val="000000"/>
          <w:u w:val="single"/>
        </w:rPr>
        <w:t xml:space="preserve"> </w:t>
      </w:r>
      <w:r w:rsidRPr="00BF0F69">
        <w:rPr>
          <w:rFonts w:ascii="Arial" w:hAnsi="Arial" w:cs="Arial"/>
          <w:b/>
          <w:bCs/>
          <w:color w:val="000000"/>
          <w:u w:val="single"/>
        </w:rPr>
        <w:t>Untersuchungsergebnisse:</w:t>
      </w:r>
    </w:p>
    <w:p w14:paraId="0B10733F" w14:textId="77777777" w:rsidR="0096632F" w:rsidRPr="00BF0F69" w:rsidRDefault="0096632F" w:rsidP="000F0B79">
      <w:pPr>
        <w:widowControl w:val="0"/>
        <w:tabs>
          <w:tab w:val="left" w:pos="90"/>
          <w:tab w:val="left" w:pos="2097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14:paraId="1121EE83" w14:textId="77777777" w:rsidR="0096632F" w:rsidRPr="00BF0F69" w:rsidRDefault="0096632F" w:rsidP="000F0B79">
      <w:pPr>
        <w:widowControl w:val="0"/>
        <w:tabs>
          <w:tab w:val="left" w:pos="90"/>
          <w:tab w:val="left" w:pos="2097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 w:rsidRPr="00BF0F69">
        <w:rPr>
          <w:rFonts w:ascii="Arial" w:hAnsi="Arial" w:cs="Arial"/>
          <w:b/>
          <w:bCs/>
          <w:color w:val="000000"/>
        </w:rPr>
        <w:t>Der von Ihnen eingesandte Stamm konnte nicht angezüchtet werden.</w:t>
      </w:r>
      <w:r w:rsidRPr="00BF0F69">
        <w:rPr>
          <w:rFonts w:ascii="Arial" w:hAnsi="Arial" w:cs="Arial"/>
          <w:b/>
          <w:bCs/>
          <w:color w:val="000000"/>
        </w:rPr>
        <w:br/>
      </w:r>
    </w:p>
    <w:p w14:paraId="5DC7DB06" w14:textId="77777777" w:rsidR="0096632F" w:rsidRPr="00BF0F69" w:rsidRDefault="0096632F" w:rsidP="000F0B79">
      <w:pPr>
        <w:widowControl w:val="0"/>
        <w:tabs>
          <w:tab w:val="left" w:pos="90"/>
          <w:tab w:val="left" w:pos="2097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 w:rsidRPr="00BF0F69">
        <w:rPr>
          <w:rFonts w:ascii="Arial" w:hAnsi="Arial" w:cs="Arial"/>
          <w:b/>
          <w:bCs/>
          <w:color w:val="000000"/>
        </w:rPr>
        <w:t>Um Neueinsendung wird gebeten.</w:t>
      </w:r>
    </w:p>
    <w:p w14:paraId="572A614D" w14:textId="77777777" w:rsidR="0096632F" w:rsidRPr="00BF0F69" w:rsidRDefault="0096632F" w:rsidP="000F0B79">
      <w:pPr>
        <w:widowControl w:val="0"/>
        <w:tabs>
          <w:tab w:val="left" w:pos="90"/>
          <w:tab w:val="left" w:pos="2097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14:paraId="0FE3A4F0" w14:textId="77777777" w:rsidR="0096632F" w:rsidRPr="009F4E97" w:rsidRDefault="0096632F" w:rsidP="000F0B79">
      <w:pPr>
        <w:widowControl w:val="0"/>
        <w:tabs>
          <w:tab w:val="left" w:pos="90"/>
          <w:tab w:val="left" w:pos="2097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 w:rsidRPr="00BF0F69">
        <w:rPr>
          <w:rFonts w:ascii="Arial" w:hAnsi="Arial" w:cs="Arial"/>
          <w:b/>
          <w:bCs/>
          <w:color w:val="000000"/>
        </w:rPr>
        <w:t>Bitte beachten Sie hierzu:</w:t>
      </w:r>
      <w:r w:rsidRPr="00BF0F69">
        <w:rPr>
          <w:rFonts w:ascii="Arial" w:hAnsi="Arial" w:cs="Arial"/>
        </w:rPr>
        <w:t xml:space="preserve"> Möglichst viel Kulturmaterial einer </w:t>
      </w:r>
      <w:r w:rsidRPr="00BF0F69">
        <w:rPr>
          <w:rStyle w:val="Fett"/>
          <w:rFonts w:cs="Arial"/>
        </w:rPr>
        <w:t>frischen Übernachtkultur</w:t>
      </w:r>
      <w:r w:rsidRPr="00BF0F69">
        <w:rPr>
          <w:rFonts w:ascii="Arial" w:hAnsi="Arial" w:cs="Arial"/>
        </w:rPr>
        <w:t xml:space="preserve"> sollte unmittelbar vor dem Versand in Transportmedien (z.B. Amies Medium, Port-A-Cul, Port-A-Germ) eingebracht werden. Alternativ ist der Versand der Bakterien als frische Übernachtkultur auf Nähragar (z.B. Kochblutagar) – am besten Schrägagar – möglich. Untersuchungsmaterial sollte wegen verlängerter Transportdauer nicht unmittelbar vor dem Wochenende oder vor Feiertagen abgeschickt werden.</w:t>
      </w:r>
    </w:p>
    <w:p w14:paraId="2B3B361F" w14:textId="77777777" w:rsidR="0096632F" w:rsidRPr="000F0B79" w:rsidRDefault="0096632F" w:rsidP="000F0B79">
      <w:pPr>
        <w:pStyle w:val="Kopfzeile"/>
        <w:rPr>
          <w:rFonts w:ascii="Arial" w:hAnsi="Arial" w:cs="Arial"/>
        </w:rPr>
      </w:pPr>
    </w:p>
    <w:p w14:paraId="07BA0C37" w14:textId="77777777" w:rsidR="0096632F" w:rsidRPr="007E1C70" w:rsidRDefault="0096632F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 w:rsidRPr="00663D3F"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Pr="007E1C70">
        <w:rPr>
          <w:rFonts w:ascii="Arial" w:hAnsi="Arial" w:cs="Arial"/>
        </w:rPr>
        <w:t>Mit freundlichen Grüßen</w:t>
      </w:r>
    </w:p>
    <w:p w14:paraId="07734059" w14:textId="77777777" w:rsidR="0096632F" w:rsidRPr="007E1C70" w:rsidRDefault="0096632F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6B7849CE" w14:textId="77777777" w:rsidR="0096632F" w:rsidRPr="001F11A5" w:rsidRDefault="0096632F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00B45BE0" w14:textId="77777777" w:rsidR="0096632F" w:rsidRPr="007E1C70" w:rsidRDefault="0096632F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2235538E" w14:textId="77777777" w:rsidR="0096632F" w:rsidRPr="00A16931" w:rsidRDefault="0096632F" w:rsidP="007E1C70">
      <w:pPr>
        <w:rPr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</w:p>
    <w:p w14:paraId="6941C4CB" w14:textId="73F02A4E" w:rsidR="0096632F" w:rsidRPr="00E75BB9" w:rsidRDefault="0096632F" w:rsidP="00ED20AF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fldChar w:fldCharType="end"/>
      </w:r>
    </w:p>
    <w:p w14:paraId="15C3119E" w14:textId="03C5176C" w:rsidR="007E1298" w:rsidRPr="009C44A9" w:rsidRDefault="0062295A" w:rsidP="0062295A">
      <w:pPr>
        <w:rPr>
          <w:rFonts w:ascii="Arial" w:hAnsi="Arial" w:cs="Arial"/>
          <w:color w:val="000000"/>
        </w:rPr>
      </w:pPr>
      <w:r>
        <w:rPr>
          <w:rFonts w:ascii="Arial" w:hAnsi="Arial" w:cs="Arial"/>
        </w:rPr>
        <w:fldChar w:fldCharType="end"/>
      </w:r>
      <w:r w:rsidR="00BE5219">
        <w:rPr>
          <w:rFonts w:ascii="Arial" w:hAnsi="Arial" w:cs="Arial"/>
        </w:rPr>
        <w:fldChar w:fldCharType="begin"/>
      </w:r>
      <w:r w:rsidR="00BE5219">
        <w:rPr>
          <w:rFonts w:ascii="Arial" w:hAnsi="Arial" w:cs="Arial"/>
        </w:rPr>
        <w:instrText xml:space="preserve"> INCLUDETEXT  "D:\\Development\\NRZMHiDB\\HaemophilusWeb\\ReportTemplates\\includes\\Fax - Fußnote.docx" </w:instrText>
      </w:r>
      <w:r w:rsidR="00BE5219">
        <w:rPr>
          <w:rFonts w:ascii="Arial" w:hAnsi="Arial" w:cs="Arial"/>
        </w:rPr>
        <w:fldChar w:fldCharType="separate"/>
      </w:r>
      <w:r w:rsidR="00604DA7" w:rsidRPr="00FA44F4">
        <w:rPr>
          <w:rFonts w:ascii="Arial" w:hAnsi="Arial" w:cs="Arial"/>
          <w:b/>
          <w:sz w:val="16"/>
          <w:szCs w:val="22"/>
        </w:rPr>
        <w:t>Dieses Faxdokument ist ohne Unterschrift gültig; Das Original wurde vom zuständigen akademischen Personal validiert.</w:t>
      </w:r>
      <w:r w:rsidR="00BE5219">
        <w:rPr>
          <w:rFonts w:ascii="Arial" w:hAnsi="Arial" w:cs="Arial"/>
        </w:rPr>
        <w:fldChar w:fldCharType="end"/>
      </w:r>
    </w:p>
    <w:sectPr w:rsidR="007E1298" w:rsidRPr="009C44A9" w:rsidSect="000C66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3FFCA" w14:textId="77777777" w:rsidR="00761906" w:rsidRDefault="00761906">
      <w:r>
        <w:separator/>
      </w:r>
    </w:p>
  </w:endnote>
  <w:endnote w:type="continuationSeparator" w:id="0">
    <w:p w14:paraId="5824A383" w14:textId="77777777" w:rsidR="00761906" w:rsidRDefault="00761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8E078" w14:textId="0D3DDF9D" w:rsidR="00ED395B" w:rsidRPr="006A7241" w:rsidRDefault="0047446D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D395B" w:rsidRPr="006A7241">
      <w:rPr>
        <w:sz w:val="17"/>
        <w:szCs w:val="17"/>
      </w:rPr>
      <w:t>www.nrzmhi.de</w:t>
    </w:r>
    <w:r w:rsidR="00000000">
      <w:rPr>
        <w:noProof/>
      </w:rPr>
      <w:pict w14:anchorId="7F5E19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47526390" o:spid="_x0000_s1160" type="#_x0000_t75" alt="ML-13135-01_DAkkS-Symbol_grau1-1" style="position:absolute;margin-left:401.25pt;margin-top:-13.1pt;width:111pt;height:63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D395B" w:rsidRPr="006A7241">
      <w:rPr>
        <w:sz w:val="17"/>
        <w:szCs w:val="17"/>
      </w:rPr>
      <w:t xml:space="preserve"> </w:t>
    </w:r>
    <w:r w:rsidR="00ED395B" w:rsidRPr="006A7241">
      <w:rPr>
        <w:sz w:val="17"/>
        <w:szCs w:val="17"/>
      </w:rPr>
      <w:tab/>
      <w:t xml:space="preserve">Befund </w:t>
    </w:r>
    <w:r w:rsidR="00ED395B">
      <w:rPr>
        <w:sz w:val="17"/>
        <w:szCs w:val="17"/>
      </w:rPr>
      <w:t xml:space="preserve">vom {Date} </w:t>
    </w:r>
    <w:r w:rsidR="00ED395B" w:rsidRPr="006A7241">
      <w:rPr>
        <w:sz w:val="17"/>
        <w:szCs w:val="17"/>
      </w:rPr>
      <w:t>zu</w:t>
    </w:r>
    <w:r w:rsidR="00ED395B">
      <w:rPr>
        <w:sz w:val="17"/>
        <w:szCs w:val="17"/>
      </w:rPr>
      <w:t xml:space="preserve"> </w:t>
    </w:r>
    <w:r w:rsidR="00ED395B" w:rsidRPr="007B3CB5">
      <w:rPr>
        <w:sz w:val="17"/>
        <w:szCs w:val="17"/>
      </w:rPr>
      <w:t>{LaboratoryNumberWithPrefix}</w:t>
    </w:r>
    <w:r w:rsidR="00ED395B" w:rsidRPr="006A7241">
      <w:rPr>
        <w:sz w:val="17"/>
        <w:szCs w:val="17"/>
      </w:rPr>
      <w:t xml:space="preserve">; Seite </w:t>
    </w:r>
    <w:r w:rsidR="00ED395B" w:rsidRPr="006A7241">
      <w:rPr>
        <w:rStyle w:val="Seitenzahl"/>
        <w:sz w:val="17"/>
        <w:szCs w:val="17"/>
      </w:rPr>
      <w:fldChar w:fldCharType="begin"/>
    </w:r>
    <w:r w:rsidR="00ED395B" w:rsidRPr="006A7241">
      <w:rPr>
        <w:rStyle w:val="Seitenzahl"/>
        <w:sz w:val="17"/>
        <w:szCs w:val="17"/>
      </w:rPr>
      <w:instrText xml:space="preserve"> PAGE </w:instrText>
    </w:r>
    <w:r w:rsidR="00ED395B" w:rsidRPr="006A7241">
      <w:rPr>
        <w:rStyle w:val="Seitenzahl"/>
        <w:sz w:val="17"/>
        <w:szCs w:val="17"/>
      </w:rPr>
      <w:fldChar w:fldCharType="separate"/>
    </w:r>
    <w:r w:rsidR="00ED395B">
      <w:rPr>
        <w:rStyle w:val="Seitenzahl"/>
        <w:noProof/>
        <w:sz w:val="17"/>
        <w:szCs w:val="17"/>
      </w:rPr>
      <w:t>2</w:t>
    </w:r>
    <w:r w:rsidR="00ED395B" w:rsidRPr="006A7241">
      <w:rPr>
        <w:rStyle w:val="Seitenzahl"/>
        <w:sz w:val="17"/>
        <w:szCs w:val="17"/>
      </w:rPr>
      <w:fldChar w:fldCharType="end"/>
    </w:r>
    <w:r w:rsidR="00ED395B" w:rsidRPr="006A7241">
      <w:rPr>
        <w:rStyle w:val="Seitenzahl"/>
        <w:sz w:val="17"/>
        <w:szCs w:val="17"/>
      </w:rPr>
      <w:t xml:space="preserve"> von </w:t>
    </w:r>
    <w:r w:rsidR="00ED395B" w:rsidRPr="006A7241">
      <w:rPr>
        <w:rStyle w:val="Seitenzahl"/>
        <w:sz w:val="17"/>
        <w:szCs w:val="17"/>
      </w:rPr>
      <w:fldChar w:fldCharType="begin"/>
    </w:r>
    <w:r w:rsidR="00ED395B" w:rsidRPr="006A7241">
      <w:rPr>
        <w:rStyle w:val="Seitenzahl"/>
        <w:sz w:val="17"/>
        <w:szCs w:val="17"/>
      </w:rPr>
      <w:instrText xml:space="preserve"> NUMPAGES </w:instrText>
    </w:r>
    <w:r w:rsidR="00ED395B" w:rsidRPr="006A7241">
      <w:rPr>
        <w:rStyle w:val="Seitenzahl"/>
        <w:sz w:val="17"/>
        <w:szCs w:val="17"/>
      </w:rPr>
      <w:fldChar w:fldCharType="separate"/>
    </w:r>
    <w:r w:rsidR="00ED395B">
      <w:rPr>
        <w:rStyle w:val="Seitenzahl"/>
        <w:noProof/>
        <w:sz w:val="17"/>
        <w:szCs w:val="17"/>
      </w:rPr>
      <w:t>2</w:t>
    </w:r>
    <w:r w:rsidR="00ED395B" w:rsidRPr="006A7241">
      <w:rPr>
        <w:rStyle w:val="Seitenzahl"/>
        <w:sz w:val="17"/>
        <w:szCs w:val="17"/>
      </w:rPr>
      <w:fldChar w:fldCharType="end"/>
    </w:r>
  </w:p>
  <w:p w14:paraId="2B480D59" w14:textId="77777777" w:rsidR="00ED395B" w:rsidRPr="006A7241" w:rsidRDefault="00ED395B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0634DA30" w14:textId="77777777" w:rsidR="00ED395B" w:rsidRPr="006A7241" w:rsidRDefault="00ED395B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4A32886" w14:textId="77777777" w:rsidR="00ED395B" w:rsidRPr="006A7241" w:rsidRDefault="00ED395B" w:rsidP="00442A30">
    <w:pPr>
      <w:rPr>
        <w:sz w:val="17"/>
        <w:szCs w:val="17"/>
      </w:rPr>
    </w:pPr>
  </w:p>
  <w:p w14:paraId="7DD6D04B" w14:textId="4A139754" w:rsidR="00FD3A65" w:rsidRPr="003E20A1" w:rsidRDefault="0047446D" w:rsidP="003E20A1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57E82" w14:textId="444485EA" w:rsidR="00ED395B" w:rsidRPr="006A7241" w:rsidRDefault="0047446D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D395B" w:rsidRPr="006A7241">
      <w:rPr>
        <w:sz w:val="17"/>
        <w:szCs w:val="17"/>
      </w:rPr>
      <w:t>www.nrzmhi.de</w:t>
    </w:r>
    <w:r w:rsidR="00000000">
      <w:rPr>
        <w:noProof/>
      </w:rPr>
      <w:pict w14:anchorId="1CCCBD6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560443584" o:spid="_x0000_s1159" type="#_x0000_t75" alt="ML-13135-01_DAkkS-Symbol_grau1-1" style="position:absolute;margin-left:401.25pt;margin-top:-13.1pt;width:111pt;height:63pt;z-index: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D395B" w:rsidRPr="006A7241">
      <w:rPr>
        <w:sz w:val="17"/>
        <w:szCs w:val="17"/>
      </w:rPr>
      <w:t xml:space="preserve"> </w:t>
    </w:r>
    <w:r w:rsidR="00ED395B" w:rsidRPr="006A7241">
      <w:rPr>
        <w:sz w:val="17"/>
        <w:szCs w:val="17"/>
      </w:rPr>
      <w:tab/>
      <w:t xml:space="preserve">Befund </w:t>
    </w:r>
    <w:r w:rsidR="00ED395B">
      <w:rPr>
        <w:sz w:val="17"/>
        <w:szCs w:val="17"/>
      </w:rPr>
      <w:t xml:space="preserve">vom {Date} </w:t>
    </w:r>
    <w:r w:rsidR="00ED395B" w:rsidRPr="006A7241">
      <w:rPr>
        <w:sz w:val="17"/>
        <w:szCs w:val="17"/>
      </w:rPr>
      <w:t>zu</w:t>
    </w:r>
    <w:r w:rsidR="00ED395B">
      <w:rPr>
        <w:sz w:val="17"/>
        <w:szCs w:val="17"/>
      </w:rPr>
      <w:t xml:space="preserve"> </w:t>
    </w:r>
    <w:r w:rsidR="00ED395B" w:rsidRPr="007B3CB5">
      <w:rPr>
        <w:sz w:val="17"/>
        <w:szCs w:val="17"/>
      </w:rPr>
      <w:t>{LaboratoryNumberWithPrefix}</w:t>
    </w:r>
    <w:r w:rsidR="00ED395B" w:rsidRPr="006A7241">
      <w:rPr>
        <w:sz w:val="17"/>
        <w:szCs w:val="17"/>
      </w:rPr>
      <w:t xml:space="preserve">; Seite </w:t>
    </w:r>
    <w:r w:rsidR="00ED395B" w:rsidRPr="006A7241">
      <w:rPr>
        <w:rStyle w:val="Seitenzahl"/>
        <w:sz w:val="17"/>
        <w:szCs w:val="17"/>
      </w:rPr>
      <w:fldChar w:fldCharType="begin"/>
    </w:r>
    <w:r w:rsidR="00ED395B" w:rsidRPr="006A7241">
      <w:rPr>
        <w:rStyle w:val="Seitenzahl"/>
        <w:sz w:val="17"/>
        <w:szCs w:val="17"/>
      </w:rPr>
      <w:instrText xml:space="preserve"> PAGE </w:instrText>
    </w:r>
    <w:r w:rsidR="00ED395B" w:rsidRPr="006A7241">
      <w:rPr>
        <w:rStyle w:val="Seitenzahl"/>
        <w:sz w:val="17"/>
        <w:szCs w:val="17"/>
      </w:rPr>
      <w:fldChar w:fldCharType="separate"/>
    </w:r>
    <w:r w:rsidR="00ED395B">
      <w:rPr>
        <w:rStyle w:val="Seitenzahl"/>
        <w:noProof/>
        <w:sz w:val="17"/>
        <w:szCs w:val="17"/>
      </w:rPr>
      <w:t>3</w:t>
    </w:r>
    <w:r w:rsidR="00ED395B" w:rsidRPr="006A7241">
      <w:rPr>
        <w:rStyle w:val="Seitenzahl"/>
        <w:sz w:val="17"/>
        <w:szCs w:val="17"/>
      </w:rPr>
      <w:fldChar w:fldCharType="end"/>
    </w:r>
    <w:r w:rsidR="00ED395B" w:rsidRPr="006A7241">
      <w:rPr>
        <w:rStyle w:val="Seitenzahl"/>
        <w:sz w:val="17"/>
        <w:szCs w:val="17"/>
      </w:rPr>
      <w:t xml:space="preserve"> von </w:t>
    </w:r>
    <w:r w:rsidR="00ED395B" w:rsidRPr="006A7241">
      <w:rPr>
        <w:rStyle w:val="Seitenzahl"/>
        <w:sz w:val="17"/>
        <w:szCs w:val="17"/>
      </w:rPr>
      <w:fldChar w:fldCharType="begin"/>
    </w:r>
    <w:r w:rsidR="00ED395B" w:rsidRPr="006A7241">
      <w:rPr>
        <w:rStyle w:val="Seitenzahl"/>
        <w:sz w:val="17"/>
        <w:szCs w:val="17"/>
      </w:rPr>
      <w:instrText xml:space="preserve"> NUMPAGES </w:instrText>
    </w:r>
    <w:r w:rsidR="00ED395B" w:rsidRPr="006A7241">
      <w:rPr>
        <w:rStyle w:val="Seitenzahl"/>
        <w:sz w:val="17"/>
        <w:szCs w:val="17"/>
      </w:rPr>
      <w:fldChar w:fldCharType="separate"/>
    </w:r>
    <w:r w:rsidR="00ED395B">
      <w:rPr>
        <w:rStyle w:val="Seitenzahl"/>
        <w:noProof/>
        <w:sz w:val="17"/>
        <w:szCs w:val="17"/>
      </w:rPr>
      <w:t>3</w:t>
    </w:r>
    <w:r w:rsidR="00ED395B" w:rsidRPr="006A7241">
      <w:rPr>
        <w:rStyle w:val="Seitenzahl"/>
        <w:sz w:val="17"/>
        <w:szCs w:val="17"/>
      </w:rPr>
      <w:fldChar w:fldCharType="end"/>
    </w:r>
  </w:p>
  <w:p w14:paraId="19332D5A" w14:textId="77777777" w:rsidR="00ED395B" w:rsidRPr="006A7241" w:rsidRDefault="00ED395B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5B5F8D4A" w14:textId="77777777" w:rsidR="00ED395B" w:rsidRPr="006A7241" w:rsidRDefault="00ED395B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7BBC478A" w14:textId="77777777" w:rsidR="00ED395B" w:rsidRPr="006A7241" w:rsidRDefault="00ED395B" w:rsidP="00442A30">
    <w:pPr>
      <w:rPr>
        <w:sz w:val="17"/>
        <w:szCs w:val="17"/>
      </w:rPr>
    </w:pPr>
  </w:p>
  <w:p w14:paraId="424345E1" w14:textId="56F426E7" w:rsidR="008E63A1" w:rsidRPr="003E20A1" w:rsidRDefault="0047446D" w:rsidP="003E20A1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42672" w14:textId="625BA9D4" w:rsidR="00ED395B" w:rsidRPr="006A7241" w:rsidRDefault="0047446D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ED395B" w:rsidRPr="006A7241">
      <w:rPr>
        <w:sz w:val="17"/>
        <w:szCs w:val="17"/>
      </w:rPr>
      <w:t>www.nrzmhi.de</w:t>
    </w:r>
    <w:r w:rsidR="00000000">
      <w:rPr>
        <w:noProof/>
      </w:rPr>
      <w:pict w14:anchorId="0CB896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857754366" o:spid="_x0000_s1158" type="#_x0000_t75" alt="ML-13135-01_DAkkS-Symbol_grau1-1" style="position:absolute;margin-left:401.25pt;margin-top:-13.1pt;width:111pt;height:63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ED395B" w:rsidRPr="006A7241">
      <w:rPr>
        <w:sz w:val="17"/>
        <w:szCs w:val="17"/>
      </w:rPr>
      <w:t xml:space="preserve"> </w:t>
    </w:r>
    <w:r w:rsidR="00ED395B" w:rsidRPr="006A7241">
      <w:rPr>
        <w:sz w:val="17"/>
        <w:szCs w:val="17"/>
      </w:rPr>
      <w:tab/>
      <w:t xml:space="preserve">Befund </w:t>
    </w:r>
    <w:r w:rsidR="00ED395B">
      <w:rPr>
        <w:sz w:val="17"/>
        <w:szCs w:val="17"/>
      </w:rPr>
      <w:t xml:space="preserve">vom {Date} </w:t>
    </w:r>
    <w:r w:rsidR="00ED395B" w:rsidRPr="006A7241">
      <w:rPr>
        <w:sz w:val="17"/>
        <w:szCs w:val="17"/>
      </w:rPr>
      <w:t>zu</w:t>
    </w:r>
    <w:r w:rsidR="00ED395B">
      <w:rPr>
        <w:sz w:val="17"/>
        <w:szCs w:val="17"/>
      </w:rPr>
      <w:t xml:space="preserve"> </w:t>
    </w:r>
    <w:r w:rsidR="00ED395B" w:rsidRPr="007B3CB5">
      <w:rPr>
        <w:sz w:val="17"/>
        <w:szCs w:val="17"/>
      </w:rPr>
      <w:t>{LaboratoryNumberWithPrefix}</w:t>
    </w:r>
    <w:r w:rsidR="00ED395B" w:rsidRPr="006A7241">
      <w:rPr>
        <w:sz w:val="17"/>
        <w:szCs w:val="17"/>
      </w:rPr>
      <w:t xml:space="preserve">; Seite </w:t>
    </w:r>
    <w:r w:rsidR="00ED395B" w:rsidRPr="006A7241">
      <w:rPr>
        <w:rStyle w:val="Seitenzahl"/>
        <w:sz w:val="17"/>
        <w:szCs w:val="17"/>
      </w:rPr>
      <w:fldChar w:fldCharType="begin"/>
    </w:r>
    <w:r w:rsidR="00ED395B" w:rsidRPr="006A7241">
      <w:rPr>
        <w:rStyle w:val="Seitenzahl"/>
        <w:sz w:val="17"/>
        <w:szCs w:val="17"/>
      </w:rPr>
      <w:instrText xml:space="preserve"> PAGE </w:instrText>
    </w:r>
    <w:r w:rsidR="00ED395B" w:rsidRPr="006A7241">
      <w:rPr>
        <w:rStyle w:val="Seitenzahl"/>
        <w:sz w:val="17"/>
        <w:szCs w:val="17"/>
      </w:rPr>
      <w:fldChar w:fldCharType="separate"/>
    </w:r>
    <w:r w:rsidR="00ED395B">
      <w:rPr>
        <w:rStyle w:val="Seitenzahl"/>
        <w:noProof/>
        <w:sz w:val="17"/>
        <w:szCs w:val="17"/>
      </w:rPr>
      <w:t>1</w:t>
    </w:r>
    <w:r w:rsidR="00ED395B" w:rsidRPr="006A7241">
      <w:rPr>
        <w:rStyle w:val="Seitenzahl"/>
        <w:sz w:val="17"/>
        <w:szCs w:val="17"/>
      </w:rPr>
      <w:fldChar w:fldCharType="end"/>
    </w:r>
    <w:r w:rsidR="00ED395B" w:rsidRPr="006A7241">
      <w:rPr>
        <w:rStyle w:val="Seitenzahl"/>
        <w:sz w:val="17"/>
        <w:szCs w:val="17"/>
      </w:rPr>
      <w:t xml:space="preserve"> von </w:t>
    </w:r>
    <w:r w:rsidR="00ED395B" w:rsidRPr="006A7241">
      <w:rPr>
        <w:rStyle w:val="Seitenzahl"/>
        <w:sz w:val="17"/>
        <w:szCs w:val="17"/>
      </w:rPr>
      <w:fldChar w:fldCharType="begin"/>
    </w:r>
    <w:r w:rsidR="00ED395B" w:rsidRPr="006A7241">
      <w:rPr>
        <w:rStyle w:val="Seitenzahl"/>
        <w:sz w:val="17"/>
        <w:szCs w:val="17"/>
      </w:rPr>
      <w:instrText xml:space="preserve"> NUMPAGES </w:instrText>
    </w:r>
    <w:r w:rsidR="00ED395B" w:rsidRPr="006A7241">
      <w:rPr>
        <w:rStyle w:val="Seitenzahl"/>
        <w:sz w:val="17"/>
        <w:szCs w:val="17"/>
      </w:rPr>
      <w:fldChar w:fldCharType="separate"/>
    </w:r>
    <w:r w:rsidR="00ED395B">
      <w:rPr>
        <w:rStyle w:val="Seitenzahl"/>
        <w:noProof/>
        <w:sz w:val="17"/>
        <w:szCs w:val="17"/>
      </w:rPr>
      <w:t>2</w:t>
    </w:r>
    <w:r w:rsidR="00ED395B" w:rsidRPr="006A7241">
      <w:rPr>
        <w:rStyle w:val="Seitenzahl"/>
        <w:sz w:val="17"/>
        <w:szCs w:val="17"/>
      </w:rPr>
      <w:fldChar w:fldCharType="end"/>
    </w:r>
  </w:p>
  <w:p w14:paraId="6833A98C" w14:textId="77777777" w:rsidR="00ED395B" w:rsidRPr="006A7241" w:rsidRDefault="00ED395B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20FC514E" w14:textId="77777777" w:rsidR="00ED395B" w:rsidRPr="006A7241" w:rsidRDefault="00ED395B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0AC7D0F7" w14:textId="77777777" w:rsidR="00ED395B" w:rsidRPr="006A7241" w:rsidRDefault="00ED395B" w:rsidP="00442A30">
    <w:pPr>
      <w:rPr>
        <w:sz w:val="17"/>
        <w:szCs w:val="17"/>
      </w:rPr>
    </w:pPr>
  </w:p>
  <w:p w14:paraId="5102C5C4" w14:textId="569B41B0" w:rsidR="005B1304" w:rsidRDefault="0047446D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B1C65" w14:textId="77777777" w:rsidR="00761906" w:rsidRDefault="00761906">
      <w:r>
        <w:separator/>
      </w:r>
    </w:p>
  </w:footnote>
  <w:footnote w:type="continuationSeparator" w:id="0">
    <w:p w14:paraId="27FFD500" w14:textId="77777777" w:rsidR="00761906" w:rsidRDefault="00761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C931" w14:textId="5E46D0C9" w:rsidR="00ED395B" w:rsidRDefault="00803022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05D469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54146424" o:spid="_x0000_s1164" type="#_x0000_t75" alt="nrzmhi_logo_500" style="position:absolute;margin-left:385.15pt;margin-top:2.25pt;width:63.4pt;height:63.4pt;z-index:-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180B19A0">
        <v:shape id="Grafik 1447960345" o:spid="_x0000_s1163" type="#_x0000_t75" alt="RKI_Logo-NRZKL-Deu_RGB-1.JPG" style="position:absolute;margin-left:449.25pt;margin-top:6.75pt;width:55pt;height:55pt;z-index: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ED395B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245A3944" w14:textId="77777777" w:rsidR="00ED395B" w:rsidRDefault="00ED395B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34539EB9" w14:textId="77777777" w:rsidR="00ED395B" w:rsidRPr="00635E31" w:rsidRDefault="00ED395B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06FD01D1" w14:textId="77777777" w:rsidR="00ED395B" w:rsidRDefault="00ED395B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333B63E7" w14:textId="77777777" w:rsidR="00ED395B" w:rsidRDefault="00ED395B" w:rsidP="00AD2792">
    <w:pPr>
      <w:rPr>
        <w:sz w:val="12"/>
        <w:szCs w:val="12"/>
      </w:rPr>
    </w:pPr>
  </w:p>
  <w:p w14:paraId="08745882" w14:textId="77777777" w:rsidR="00ED395B" w:rsidRDefault="00ED395B" w:rsidP="00AD2792">
    <w:pPr>
      <w:pStyle w:val="Kopfzeile"/>
      <w:rPr>
        <w:sz w:val="12"/>
        <w:szCs w:val="12"/>
      </w:rPr>
    </w:pPr>
  </w:p>
  <w:p w14:paraId="7274208E" w14:textId="77777777" w:rsidR="00ED395B" w:rsidRDefault="00ED395B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735C67DF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57" type="#_x0000_t202" style="position:absolute;margin-left:364.1pt;margin-top:2.3pt;width:156.8pt;height:304.25pt;z-index:7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3B09C4FB" w14:textId="77777777" w:rsidR="00ED395B" w:rsidRDefault="00ED395B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00D6AB7A" w14:textId="77777777" w:rsidR="00ED395B" w:rsidRDefault="00ED395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467D1613" w14:textId="77777777" w:rsidR="00ED395B" w:rsidRDefault="00ED395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47C4BDEE" w14:textId="77777777" w:rsidR="00ED395B" w:rsidRDefault="00ED395B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61B72F65" w14:textId="77777777" w:rsidR="00ED395B" w:rsidRDefault="00ED395B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4BA23106" w14:textId="77777777" w:rsidR="00ED395B" w:rsidRDefault="00ED395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283F8C45" w14:textId="77777777" w:rsidR="00ED395B" w:rsidRDefault="00ED395B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28F50BC9" w14:textId="77777777" w:rsidR="00ED395B" w:rsidRDefault="00ED395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5BD1D3E4" w14:textId="77777777" w:rsidR="00ED395B" w:rsidRDefault="00ED395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1BBAC2AC" w14:textId="77777777" w:rsidR="00ED395B" w:rsidRDefault="00ED395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66CB0916" w14:textId="77777777" w:rsidR="00ED395B" w:rsidRDefault="00ED395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16289192" w14:textId="77777777" w:rsidR="00ED395B" w:rsidRDefault="00ED395B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2D655C31" w14:textId="77777777" w:rsidR="00ED395B" w:rsidRDefault="00ED395B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>
      <w:rPr>
        <w:sz w:val="12"/>
        <w:szCs w:val="12"/>
      </w:rPr>
      <w:tab/>
    </w:r>
  </w:p>
  <w:p w14:paraId="6C11E3AA" w14:textId="77777777" w:rsidR="00ED395B" w:rsidRDefault="00ED395B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0557E92C" w14:textId="77777777" w:rsidR="00ED395B" w:rsidRPr="00AD2792" w:rsidRDefault="00ED395B" w:rsidP="00AD2792"/>
  <w:p w14:paraId="6D84C973" w14:textId="2E640DCF" w:rsidR="000C6668" w:rsidRPr="001623D5" w:rsidRDefault="00803022" w:rsidP="001623D5">
    <w:pPr>
      <w:pStyle w:val="Kopfzeile"/>
    </w:pP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31BAB" w14:textId="05E7EF0F" w:rsidR="00ED395B" w:rsidRPr="00865DC1" w:rsidRDefault="00803022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490F9C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" o:spid="_x0000_s1162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2EF2B987">
        <v:shape id="Grafik 3" o:spid="_x0000_s1161" type="#_x0000_t75" alt="RKI_Logo-NRZKL-Deu_RGB-1.JPG" style="position:absolute;margin-left:449.25pt;margin-top:6.75pt;width:55pt;height:55pt;z-index: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ED395B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4A794E6E" w14:textId="77777777" w:rsidR="00ED395B" w:rsidRPr="00865DC1" w:rsidRDefault="00ED395B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2AC2AD9A" w14:textId="77777777" w:rsidR="00ED395B" w:rsidRPr="00865DC1" w:rsidRDefault="00ED395B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098AA60B" w14:textId="77777777" w:rsidR="00ED395B" w:rsidRPr="00865DC1" w:rsidRDefault="00ED395B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2710B735" w14:textId="77777777" w:rsidR="00ED395B" w:rsidRDefault="00ED395B" w:rsidP="001856C2">
    <w:pPr>
      <w:rPr>
        <w:sz w:val="12"/>
        <w:szCs w:val="12"/>
      </w:rPr>
    </w:pPr>
  </w:p>
  <w:p w14:paraId="47514378" w14:textId="77777777" w:rsidR="00ED395B" w:rsidRPr="00000C19" w:rsidRDefault="00ED395B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065EDED1" w14:textId="72F926F0" w:rsidR="008E63A1" w:rsidRPr="003E20A1" w:rsidRDefault="00803022" w:rsidP="003E20A1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25B0" w14:textId="14B2A8F1" w:rsidR="00AD321E" w:rsidRDefault="00000238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7D7876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46526055" o:spid="_x0000_s1151" type="#_x0000_t75" alt="nrzmhi_logo_500" style="position:absolute;margin-left:385.15pt;margin-top:2.25pt;width:63.4pt;height:63.4pt;z-index:-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23440400">
        <v:shape id="Grafik 1937438602" o:spid="_x0000_s1150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AD321E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0765BC3D" w14:textId="77777777" w:rsidR="00AD321E" w:rsidRDefault="00AD321E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64F327D4" w14:textId="77777777" w:rsidR="00AD321E" w:rsidRPr="00635E31" w:rsidRDefault="00AD321E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5F4BEEA5" w14:textId="77777777" w:rsidR="00AD321E" w:rsidRDefault="00AD321E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7F0F08BA" w14:textId="77777777" w:rsidR="00AD321E" w:rsidRDefault="00AD321E" w:rsidP="00AD2792">
    <w:pPr>
      <w:rPr>
        <w:sz w:val="12"/>
        <w:szCs w:val="12"/>
      </w:rPr>
    </w:pPr>
  </w:p>
  <w:p w14:paraId="7ECED123" w14:textId="77777777" w:rsidR="00AD321E" w:rsidRDefault="00AD321E" w:rsidP="00AD2792">
    <w:pPr>
      <w:pStyle w:val="Kopfzeile"/>
      <w:rPr>
        <w:sz w:val="12"/>
        <w:szCs w:val="12"/>
      </w:rPr>
    </w:pPr>
  </w:p>
  <w:p w14:paraId="5F3A186F" w14:textId="77777777" w:rsidR="00AD321E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48C03BCE">
        <v:shapetype id="_x0000_t202" coordsize="21600,21600" o:spt="202" path="m,l,21600r21600,l21600,xe">
          <v:stroke joinstyle="miter"/>
          <v:path gradientshapeok="t" o:connecttype="rect"/>
        </v:shapetype>
        <v:shape id="_x0000_s1149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_x0000_s1149">
            <w:txbxContent>
              <w:p w14:paraId="11C31CBD" w14:textId="77777777" w:rsidR="00AD321E" w:rsidRDefault="00AD321E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05323C68" w14:textId="77777777" w:rsidR="00AD321E" w:rsidRDefault="00AD321E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734408AB" w14:textId="77777777" w:rsidR="00AD321E" w:rsidRDefault="00AD321E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140D6C61" w14:textId="77777777" w:rsidR="00AD321E" w:rsidRDefault="00AD321E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62037A36" w14:textId="77777777" w:rsidR="00AD321E" w:rsidRDefault="00AD321E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3A745391" w14:textId="77777777" w:rsidR="00AD321E" w:rsidRDefault="00AD321E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1BB6B560" w14:textId="77777777" w:rsidR="00AD321E" w:rsidRDefault="00AD321E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4B58D33B" w14:textId="77777777" w:rsidR="00AD321E" w:rsidRDefault="00AD321E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29AC507B" w14:textId="77777777" w:rsidR="00AD321E" w:rsidRDefault="00AD321E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5298548D" w14:textId="77777777" w:rsidR="00AD321E" w:rsidRDefault="00AD321E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38F08535" w14:textId="77777777" w:rsidR="00AD321E" w:rsidRDefault="00AD321E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7E330FE0" w14:textId="77777777" w:rsidR="00AD321E" w:rsidRDefault="00AD321E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07F50B79" w14:textId="77777777" w:rsidR="00AD321E" w:rsidRDefault="00AD321E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AD321E">
      <w:rPr>
        <w:sz w:val="12"/>
        <w:szCs w:val="12"/>
      </w:rPr>
      <w:tab/>
    </w:r>
  </w:p>
  <w:p w14:paraId="52C849BE" w14:textId="77777777" w:rsidR="00AD321E" w:rsidRDefault="00AD321E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68C1DBAE" w14:textId="77777777" w:rsidR="00AD321E" w:rsidRPr="00AD2792" w:rsidRDefault="00AD321E" w:rsidP="00AD2792"/>
  <w:p w14:paraId="32D6576A" w14:textId="7295E909" w:rsidR="000B1866" w:rsidRPr="001623D5" w:rsidRDefault="00000238" w:rsidP="001623D5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4801867">
    <w:abstractNumId w:val="1"/>
  </w:num>
  <w:num w:numId="2" w16cid:durableId="108121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isplayHorizontalDrawingGridEvery w:val="2"/>
  <w:noPunctuationKerning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238"/>
    <w:rsid w:val="00000BFB"/>
    <w:rsid w:val="00004588"/>
    <w:rsid w:val="00011F0E"/>
    <w:rsid w:val="00014739"/>
    <w:rsid w:val="0001760C"/>
    <w:rsid w:val="00025431"/>
    <w:rsid w:val="00026AF1"/>
    <w:rsid w:val="000364FD"/>
    <w:rsid w:val="000373CD"/>
    <w:rsid w:val="00047023"/>
    <w:rsid w:val="00055E76"/>
    <w:rsid w:val="00057250"/>
    <w:rsid w:val="00064D60"/>
    <w:rsid w:val="000658AA"/>
    <w:rsid w:val="00066257"/>
    <w:rsid w:val="00080F55"/>
    <w:rsid w:val="00084A63"/>
    <w:rsid w:val="00085E86"/>
    <w:rsid w:val="00092BD8"/>
    <w:rsid w:val="00094720"/>
    <w:rsid w:val="00097786"/>
    <w:rsid w:val="00097984"/>
    <w:rsid w:val="000A492C"/>
    <w:rsid w:val="000B1866"/>
    <w:rsid w:val="000B4A7E"/>
    <w:rsid w:val="000B556C"/>
    <w:rsid w:val="000B6F6F"/>
    <w:rsid w:val="000C39E7"/>
    <w:rsid w:val="000C4518"/>
    <w:rsid w:val="000C6668"/>
    <w:rsid w:val="000D0B63"/>
    <w:rsid w:val="000D622E"/>
    <w:rsid w:val="000D6284"/>
    <w:rsid w:val="000E18DF"/>
    <w:rsid w:val="000F01D5"/>
    <w:rsid w:val="000F488D"/>
    <w:rsid w:val="000F4AF0"/>
    <w:rsid w:val="0011012B"/>
    <w:rsid w:val="001160F0"/>
    <w:rsid w:val="00121886"/>
    <w:rsid w:val="001237D9"/>
    <w:rsid w:val="00127EC6"/>
    <w:rsid w:val="00130687"/>
    <w:rsid w:val="00146A2A"/>
    <w:rsid w:val="00146D14"/>
    <w:rsid w:val="00160446"/>
    <w:rsid w:val="001623D5"/>
    <w:rsid w:val="00163A2C"/>
    <w:rsid w:val="001806FA"/>
    <w:rsid w:val="00181D3D"/>
    <w:rsid w:val="00183162"/>
    <w:rsid w:val="00187867"/>
    <w:rsid w:val="00194A1E"/>
    <w:rsid w:val="001A2F95"/>
    <w:rsid w:val="001A3111"/>
    <w:rsid w:val="001A4D1B"/>
    <w:rsid w:val="001B7CF6"/>
    <w:rsid w:val="001C28F1"/>
    <w:rsid w:val="001C4606"/>
    <w:rsid w:val="001D1F37"/>
    <w:rsid w:val="001D2B5A"/>
    <w:rsid w:val="001D7C7E"/>
    <w:rsid w:val="001E11A4"/>
    <w:rsid w:val="001E704E"/>
    <w:rsid w:val="00201F38"/>
    <w:rsid w:val="00204B3B"/>
    <w:rsid w:val="00216BB6"/>
    <w:rsid w:val="0024181F"/>
    <w:rsid w:val="00242652"/>
    <w:rsid w:val="002506F0"/>
    <w:rsid w:val="00260EA8"/>
    <w:rsid w:val="0026596B"/>
    <w:rsid w:val="0028349F"/>
    <w:rsid w:val="00284682"/>
    <w:rsid w:val="002872E3"/>
    <w:rsid w:val="0029469A"/>
    <w:rsid w:val="00295643"/>
    <w:rsid w:val="002A1C54"/>
    <w:rsid w:val="002A6037"/>
    <w:rsid w:val="002B21C8"/>
    <w:rsid w:val="002B614B"/>
    <w:rsid w:val="002B667F"/>
    <w:rsid w:val="002D01DC"/>
    <w:rsid w:val="002D032D"/>
    <w:rsid w:val="002D7741"/>
    <w:rsid w:val="002E4530"/>
    <w:rsid w:val="003103A5"/>
    <w:rsid w:val="00312A5E"/>
    <w:rsid w:val="00312EB2"/>
    <w:rsid w:val="003136E9"/>
    <w:rsid w:val="003175AE"/>
    <w:rsid w:val="0034693D"/>
    <w:rsid w:val="0035129F"/>
    <w:rsid w:val="00357F12"/>
    <w:rsid w:val="003605A3"/>
    <w:rsid w:val="00361B3E"/>
    <w:rsid w:val="0037378F"/>
    <w:rsid w:val="00375BB7"/>
    <w:rsid w:val="0038234C"/>
    <w:rsid w:val="003855EA"/>
    <w:rsid w:val="00385785"/>
    <w:rsid w:val="00390A8A"/>
    <w:rsid w:val="00393785"/>
    <w:rsid w:val="003961C7"/>
    <w:rsid w:val="003A1691"/>
    <w:rsid w:val="003C3C8D"/>
    <w:rsid w:val="003C6AD9"/>
    <w:rsid w:val="003C6AE3"/>
    <w:rsid w:val="003D5FAC"/>
    <w:rsid w:val="003E1366"/>
    <w:rsid w:val="003E20A1"/>
    <w:rsid w:val="003F5079"/>
    <w:rsid w:val="00403D08"/>
    <w:rsid w:val="004069BB"/>
    <w:rsid w:val="00410FA9"/>
    <w:rsid w:val="00411F66"/>
    <w:rsid w:val="00426342"/>
    <w:rsid w:val="004369C7"/>
    <w:rsid w:val="004455BC"/>
    <w:rsid w:val="00456949"/>
    <w:rsid w:val="00471453"/>
    <w:rsid w:val="0047446D"/>
    <w:rsid w:val="00476353"/>
    <w:rsid w:val="00480AC0"/>
    <w:rsid w:val="00485019"/>
    <w:rsid w:val="004904CB"/>
    <w:rsid w:val="004959C0"/>
    <w:rsid w:val="004A2014"/>
    <w:rsid w:val="004A21CB"/>
    <w:rsid w:val="004A2716"/>
    <w:rsid w:val="004B78C1"/>
    <w:rsid w:val="004C3FF8"/>
    <w:rsid w:val="004D0680"/>
    <w:rsid w:val="004D6D15"/>
    <w:rsid w:val="004E43A4"/>
    <w:rsid w:val="004E5963"/>
    <w:rsid w:val="004F28C7"/>
    <w:rsid w:val="004F69A6"/>
    <w:rsid w:val="004F7189"/>
    <w:rsid w:val="0050415E"/>
    <w:rsid w:val="00504ADB"/>
    <w:rsid w:val="00512252"/>
    <w:rsid w:val="0051242D"/>
    <w:rsid w:val="00514E1B"/>
    <w:rsid w:val="00522D8E"/>
    <w:rsid w:val="00523FBC"/>
    <w:rsid w:val="005473B2"/>
    <w:rsid w:val="0055325D"/>
    <w:rsid w:val="00555B7A"/>
    <w:rsid w:val="00555E8D"/>
    <w:rsid w:val="0056352D"/>
    <w:rsid w:val="00571306"/>
    <w:rsid w:val="00577449"/>
    <w:rsid w:val="0058194F"/>
    <w:rsid w:val="005858E6"/>
    <w:rsid w:val="005937B8"/>
    <w:rsid w:val="00595188"/>
    <w:rsid w:val="00596BCA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F3156"/>
    <w:rsid w:val="0060062A"/>
    <w:rsid w:val="00604446"/>
    <w:rsid w:val="00604DA7"/>
    <w:rsid w:val="00611B57"/>
    <w:rsid w:val="0062240F"/>
    <w:rsid w:val="0062295A"/>
    <w:rsid w:val="0062567B"/>
    <w:rsid w:val="00626F35"/>
    <w:rsid w:val="006325DB"/>
    <w:rsid w:val="00632755"/>
    <w:rsid w:val="0063324C"/>
    <w:rsid w:val="00642C4E"/>
    <w:rsid w:val="006443BA"/>
    <w:rsid w:val="0064498D"/>
    <w:rsid w:val="0064581F"/>
    <w:rsid w:val="006505E8"/>
    <w:rsid w:val="00654226"/>
    <w:rsid w:val="00661F4E"/>
    <w:rsid w:val="00664DA3"/>
    <w:rsid w:val="00667B9D"/>
    <w:rsid w:val="00693020"/>
    <w:rsid w:val="006939B2"/>
    <w:rsid w:val="006A10D9"/>
    <w:rsid w:val="006B2380"/>
    <w:rsid w:val="006C1825"/>
    <w:rsid w:val="006C2E71"/>
    <w:rsid w:val="006C3896"/>
    <w:rsid w:val="006C604D"/>
    <w:rsid w:val="006D26C9"/>
    <w:rsid w:val="006D5555"/>
    <w:rsid w:val="006E1610"/>
    <w:rsid w:val="006E2008"/>
    <w:rsid w:val="006E2CCA"/>
    <w:rsid w:val="006F101C"/>
    <w:rsid w:val="006F19C7"/>
    <w:rsid w:val="006F6072"/>
    <w:rsid w:val="00700969"/>
    <w:rsid w:val="00701568"/>
    <w:rsid w:val="007104BC"/>
    <w:rsid w:val="00745278"/>
    <w:rsid w:val="007508A1"/>
    <w:rsid w:val="00755644"/>
    <w:rsid w:val="00761906"/>
    <w:rsid w:val="0076291A"/>
    <w:rsid w:val="007725AB"/>
    <w:rsid w:val="0078044B"/>
    <w:rsid w:val="00794050"/>
    <w:rsid w:val="007B05CD"/>
    <w:rsid w:val="007C49DB"/>
    <w:rsid w:val="007C67FE"/>
    <w:rsid w:val="007D1B07"/>
    <w:rsid w:val="007D58EA"/>
    <w:rsid w:val="007D5E89"/>
    <w:rsid w:val="007E1298"/>
    <w:rsid w:val="007E7AD7"/>
    <w:rsid w:val="007F0DBC"/>
    <w:rsid w:val="00803022"/>
    <w:rsid w:val="00806F5D"/>
    <w:rsid w:val="0080707E"/>
    <w:rsid w:val="00822C37"/>
    <w:rsid w:val="00824640"/>
    <w:rsid w:val="00826268"/>
    <w:rsid w:val="0083466D"/>
    <w:rsid w:val="00836FE8"/>
    <w:rsid w:val="008416BE"/>
    <w:rsid w:val="00845C88"/>
    <w:rsid w:val="00847F17"/>
    <w:rsid w:val="00853FD9"/>
    <w:rsid w:val="00854F47"/>
    <w:rsid w:val="008646E8"/>
    <w:rsid w:val="00873F66"/>
    <w:rsid w:val="0087733E"/>
    <w:rsid w:val="00880AB8"/>
    <w:rsid w:val="00882040"/>
    <w:rsid w:val="00884003"/>
    <w:rsid w:val="00886A23"/>
    <w:rsid w:val="00893FA7"/>
    <w:rsid w:val="00894A1B"/>
    <w:rsid w:val="00896188"/>
    <w:rsid w:val="008A2905"/>
    <w:rsid w:val="008A4304"/>
    <w:rsid w:val="008A6535"/>
    <w:rsid w:val="008A7FAB"/>
    <w:rsid w:val="008B0B5F"/>
    <w:rsid w:val="008D3559"/>
    <w:rsid w:val="008E63A1"/>
    <w:rsid w:val="008F7FA9"/>
    <w:rsid w:val="009047BA"/>
    <w:rsid w:val="00911449"/>
    <w:rsid w:val="00921B94"/>
    <w:rsid w:val="00924820"/>
    <w:rsid w:val="00937343"/>
    <w:rsid w:val="009377D6"/>
    <w:rsid w:val="00944730"/>
    <w:rsid w:val="00964655"/>
    <w:rsid w:val="00965DA0"/>
    <w:rsid w:val="0096632F"/>
    <w:rsid w:val="00966F36"/>
    <w:rsid w:val="00974193"/>
    <w:rsid w:val="0099053B"/>
    <w:rsid w:val="00990ED2"/>
    <w:rsid w:val="00993AE8"/>
    <w:rsid w:val="009A0D55"/>
    <w:rsid w:val="009A6FCA"/>
    <w:rsid w:val="009A7230"/>
    <w:rsid w:val="009C44A9"/>
    <w:rsid w:val="009C485F"/>
    <w:rsid w:val="009C77DD"/>
    <w:rsid w:val="009E46CF"/>
    <w:rsid w:val="009F6C75"/>
    <w:rsid w:val="00A00402"/>
    <w:rsid w:val="00A05255"/>
    <w:rsid w:val="00A150C8"/>
    <w:rsid w:val="00A26A5F"/>
    <w:rsid w:val="00A30D81"/>
    <w:rsid w:val="00A312C4"/>
    <w:rsid w:val="00A33507"/>
    <w:rsid w:val="00A35FB9"/>
    <w:rsid w:val="00A36FF9"/>
    <w:rsid w:val="00A41A08"/>
    <w:rsid w:val="00A42B43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D20BE"/>
    <w:rsid w:val="00AD31EA"/>
    <w:rsid w:val="00AD321E"/>
    <w:rsid w:val="00AD71CD"/>
    <w:rsid w:val="00AF5F1D"/>
    <w:rsid w:val="00B05C87"/>
    <w:rsid w:val="00B06D07"/>
    <w:rsid w:val="00B2333C"/>
    <w:rsid w:val="00B2421D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65A29"/>
    <w:rsid w:val="00B7192C"/>
    <w:rsid w:val="00B75FD9"/>
    <w:rsid w:val="00B7754A"/>
    <w:rsid w:val="00B80D75"/>
    <w:rsid w:val="00B95650"/>
    <w:rsid w:val="00BA248C"/>
    <w:rsid w:val="00BA66DD"/>
    <w:rsid w:val="00BA6847"/>
    <w:rsid w:val="00BB442B"/>
    <w:rsid w:val="00BC19AD"/>
    <w:rsid w:val="00BC2820"/>
    <w:rsid w:val="00BC475B"/>
    <w:rsid w:val="00BD07B6"/>
    <w:rsid w:val="00BD446D"/>
    <w:rsid w:val="00BE27BC"/>
    <w:rsid w:val="00BE5219"/>
    <w:rsid w:val="00C0084A"/>
    <w:rsid w:val="00C00D4C"/>
    <w:rsid w:val="00C062F9"/>
    <w:rsid w:val="00C07D41"/>
    <w:rsid w:val="00C16F4B"/>
    <w:rsid w:val="00C217B2"/>
    <w:rsid w:val="00C33DCA"/>
    <w:rsid w:val="00C37576"/>
    <w:rsid w:val="00C50606"/>
    <w:rsid w:val="00C50DC1"/>
    <w:rsid w:val="00C610A3"/>
    <w:rsid w:val="00C61A75"/>
    <w:rsid w:val="00C710D6"/>
    <w:rsid w:val="00C71F8A"/>
    <w:rsid w:val="00C7364D"/>
    <w:rsid w:val="00C74B69"/>
    <w:rsid w:val="00C75525"/>
    <w:rsid w:val="00C819C2"/>
    <w:rsid w:val="00C82AAD"/>
    <w:rsid w:val="00CA1DDA"/>
    <w:rsid w:val="00CA277D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D4C86"/>
    <w:rsid w:val="00CE75EA"/>
    <w:rsid w:val="00CF0EFD"/>
    <w:rsid w:val="00CF0FB3"/>
    <w:rsid w:val="00CF1C41"/>
    <w:rsid w:val="00CF3A68"/>
    <w:rsid w:val="00CF6621"/>
    <w:rsid w:val="00D050CE"/>
    <w:rsid w:val="00D07D34"/>
    <w:rsid w:val="00D20AFD"/>
    <w:rsid w:val="00D22217"/>
    <w:rsid w:val="00D241AE"/>
    <w:rsid w:val="00D25E34"/>
    <w:rsid w:val="00D26597"/>
    <w:rsid w:val="00D31173"/>
    <w:rsid w:val="00D32F97"/>
    <w:rsid w:val="00D43CBC"/>
    <w:rsid w:val="00D4515D"/>
    <w:rsid w:val="00D5777B"/>
    <w:rsid w:val="00D61F4A"/>
    <w:rsid w:val="00D62940"/>
    <w:rsid w:val="00D6335B"/>
    <w:rsid w:val="00D6577B"/>
    <w:rsid w:val="00D66BD4"/>
    <w:rsid w:val="00D7430B"/>
    <w:rsid w:val="00D9048E"/>
    <w:rsid w:val="00D96E22"/>
    <w:rsid w:val="00DA2B48"/>
    <w:rsid w:val="00DA326C"/>
    <w:rsid w:val="00DA7025"/>
    <w:rsid w:val="00DB1FB7"/>
    <w:rsid w:val="00DD0E2A"/>
    <w:rsid w:val="00DD2D09"/>
    <w:rsid w:val="00DD49A9"/>
    <w:rsid w:val="00DD796C"/>
    <w:rsid w:val="00DE0C44"/>
    <w:rsid w:val="00DF7D83"/>
    <w:rsid w:val="00E00EC6"/>
    <w:rsid w:val="00E06A3C"/>
    <w:rsid w:val="00E1380A"/>
    <w:rsid w:val="00E53E0F"/>
    <w:rsid w:val="00E61E89"/>
    <w:rsid w:val="00E62540"/>
    <w:rsid w:val="00E67F95"/>
    <w:rsid w:val="00E705F4"/>
    <w:rsid w:val="00E773CA"/>
    <w:rsid w:val="00E821D9"/>
    <w:rsid w:val="00E9420E"/>
    <w:rsid w:val="00E97708"/>
    <w:rsid w:val="00EA0622"/>
    <w:rsid w:val="00EA076A"/>
    <w:rsid w:val="00EA3765"/>
    <w:rsid w:val="00EA506F"/>
    <w:rsid w:val="00EB46D6"/>
    <w:rsid w:val="00EC1D87"/>
    <w:rsid w:val="00EC73BF"/>
    <w:rsid w:val="00ED1478"/>
    <w:rsid w:val="00ED28A2"/>
    <w:rsid w:val="00ED395B"/>
    <w:rsid w:val="00EE453A"/>
    <w:rsid w:val="00EE567D"/>
    <w:rsid w:val="00EF09A4"/>
    <w:rsid w:val="00EF2E84"/>
    <w:rsid w:val="00F00446"/>
    <w:rsid w:val="00F059AF"/>
    <w:rsid w:val="00F07A81"/>
    <w:rsid w:val="00F1189D"/>
    <w:rsid w:val="00F14DB1"/>
    <w:rsid w:val="00F2288C"/>
    <w:rsid w:val="00F26692"/>
    <w:rsid w:val="00F31B14"/>
    <w:rsid w:val="00F40C27"/>
    <w:rsid w:val="00F41174"/>
    <w:rsid w:val="00F42205"/>
    <w:rsid w:val="00F465B1"/>
    <w:rsid w:val="00F54378"/>
    <w:rsid w:val="00F6375F"/>
    <w:rsid w:val="00F6615F"/>
    <w:rsid w:val="00F74CE0"/>
    <w:rsid w:val="00F74D81"/>
    <w:rsid w:val="00F76A71"/>
    <w:rsid w:val="00F96824"/>
    <w:rsid w:val="00FD1EFD"/>
    <w:rsid w:val="00FD3A65"/>
    <w:rsid w:val="00FD4968"/>
    <w:rsid w:val="00FF18C2"/>
    <w:rsid w:val="00FF44E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11007B3A"/>
  <w15:docId w15:val="{CB39ACB0-B127-4C97-9D88-54339CB9A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  <w:style w:type="character" w:styleId="Fett">
    <w:name w:val="Strong"/>
    <w:uiPriority w:val="22"/>
    <w:qFormat/>
    <w:rsid w:val="006229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5BAA1F7-A17D-4E86-B6B3-C36E1E6D0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2</Pages>
  <Words>340</Words>
  <Characters>2145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49</cp:revision>
  <cp:lastPrinted>2015-05-19T09:27:00Z</cp:lastPrinted>
  <dcterms:created xsi:type="dcterms:W3CDTF">2015-05-19T21:00:00Z</dcterms:created>
  <dcterms:modified xsi:type="dcterms:W3CDTF">2026-02-24T05:42:00Z</dcterms:modified>
</cp:coreProperties>
</file>