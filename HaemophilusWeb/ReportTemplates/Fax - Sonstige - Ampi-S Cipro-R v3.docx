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D966" w14:textId="77777777" w:rsidR="00095387" w:rsidRDefault="006F7B7E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114EDEF2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19CBA8EE" w14:textId="77777777" w:rsidR="00095387" w:rsidRPr="00172CE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351C8316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21DDA78E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4F71ADC7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5724982A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1EE5A2D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0063ECD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AA3F8C5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F8B5D2E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0828FB7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BD04FCC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19229AA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F552F75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20A6709" w14:textId="77777777" w:rsidR="00095387" w:rsidRPr="000E5432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41F7B59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46CBA5DA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DA66F98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4513D410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8"/>
      </w:tblGrid>
      <w:tr w:rsidR="00095387" w:rsidRPr="00F80633" w14:paraId="224FF150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24BB4C58" w14:textId="77777777" w:rsidR="00095387" w:rsidRPr="00F80633" w:rsidRDefault="00095387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406CA057" w14:textId="77777777" w:rsidR="00095387" w:rsidRPr="00F80633" w:rsidRDefault="00095387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095387" w:rsidRPr="00F80633" w14:paraId="15408BD6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6FE95D61" w14:textId="77777777" w:rsidR="00095387" w:rsidRPr="00F80633" w:rsidRDefault="00095387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66B051D7" w14:textId="77777777" w:rsidR="00095387" w:rsidRPr="00F80633" w:rsidRDefault="00095387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095387" w:rsidRPr="00F80633" w:rsidDel="00F80633" w14:paraId="5458A934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68414557" w14:textId="77777777" w:rsidR="00095387" w:rsidRPr="00F80633" w:rsidDel="00F80633" w:rsidRDefault="00095387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2B0E0814" w14:textId="77777777" w:rsidR="00095387" w:rsidRPr="00F80633" w:rsidDel="00F80633" w:rsidRDefault="00095387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686003BC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67C26F4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23EF2872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8EF7408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5432FDA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7D8F629B" w14:textId="77777777" w:rsidR="00095387" w:rsidRDefault="00095387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0C6DF28" w14:textId="77777777" w:rsidR="00095387" w:rsidRDefault="00095387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686BA4F8" w14:textId="77777777" w:rsidR="00095387" w:rsidRDefault="00095387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4A4BB14" w14:textId="77777777" w:rsidR="00095387" w:rsidRDefault="00095387" w:rsidP="00D8683C"/>
    <w:p w14:paraId="3EA9AC4F" w14:textId="77777777" w:rsidR="00095387" w:rsidRDefault="00095387" w:rsidP="00D8683C"/>
    <w:p w14:paraId="7984777D" w14:textId="77777777" w:rsidR="00AB0DDD" w:rsidRDefault="006F7B7E" w:rsidP="0064497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91404B">
        <w:rPr>
          <w:rFonts w:ascii="Arial" w:hAnsi="Arial" w:cs="Arial"/>
        </w:rPr>
        <w:fldChar w:fldCharType="begin"/>
      </w:r>
      <w:r w:rsidR="0091404B">
        <w:rPr>
          <w:rFonts w:ascii="Arial" w:hAnsi="Arial" w:cs="Arial"/>
        </w:rPr>
        <w:instrText xml:space="preserve"> INCLUDETEXT  "D:\\Development\\NRZMHiDB\\HaemophilusWeb\\ReportTemplates\\Sonstige - Ampi-S Cipro-R v3.docx" </w:instrText>
      </w:r>
      <w:r w:rsidR="0091404B">
        <w:rPr>
          <w:rFonts w:ascii="Arial" w:hAnsi="Arial" w:cs="Arial"/>
        </w:rPr>
        <w:fldChar w:fldCharType="separate"/>
      </w:r>
      <w:r w:rsidR="00AB0DDD">
        <w:fldChar w:fldCharType="begin"/>
      </w:r>
      <w:r w:rsidR="00AB0DDD">
        <w:instrText xml:space="preserve"> INCLUDETEXT  "D:\\Development\\NRZMHiDB\\HaemophilusWeb\\ReportTemplates\\includes\\Seite 1.docx" </w:instrText>
      </w:r>
      <w:r w:rsidR="00AB0DDD">
        <w:fldChar w:fldCharType="separate"/>
      </w:r>
      <w:r w:rsidR="00AB0DDD">
        <w:rPr>
          <w:rFonts w:ascii="Arial" w:hAnsi="Arial" w:cs="Arial"/>
        </w:rPr>
        <w:t>{SenderName}</w:t>
      </w:r>
    </w:p>
    <w:p w14:paraId="69E8E261" w14:textId="77777777" w:rsidR="00AB0DDD" w:rsidRPr="004659AD" w:rsidRDefault="00AB0DDD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264199B4" w14:textId="77777777" w:rsidR="00AB0DDD" w:rsidRPr="004659AD" w:rsidRDefault="00AB0DDD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3DB24889" w14:textId="77777777" w:rsidR="00AB0DDD" w:rsidRPr="00270250" w:rsidRDefault="00AB0DDD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7B9587CF" w14:textId="77777777" w:rsidR="00AB0DDD" w:rsidRPr="007E1298" w:rsidRDefault="00AB0DDD" w:rsidP="00644979">
      <w:pPr>
        <w:rPr>
          <w:rFonts w:ascii="Arial" w:hAnsi="Arial" w:cs="Arial"/>
          <w:b/>
          <w:bCs/>
        </w:rPr>
      </w:pPr>
    </w:p>
    <w:p w14:paraId="3287FA73" w14:textId="77777777" w:rsidR="00AB0DDD" w:rsidRDefault="00AB0DDD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259FD722" w14:textId="77777777" w:rsidR="00AB0DDD" w:rsidRDefault="00AB0DDD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000D0687" w14:textId="77777777" w:rsidR="00AB0DDD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6552FD0E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3BC30091" w14:textId="77777777" w:rsidR="00AB0DDD" w:rsidRDefault="00AB0DDD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42F98587" w14:textId="77777777" w:rsidR="00AB0DDD" w:rsidRPr="000E6D63" w:rsidRDefault="00AB0DDD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AB0DDD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AB0DDD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AB0DDD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AB0DD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AB0DDD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AB0DD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AB0DDD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AB0DDD" w:rsidRPr="00F923CE" w14:paraId="0E97F12C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C00DFC" w14:textId="77777777" w:rsidR="00AB0DDD" w:rsidRPr="00F923C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54513" w14:textId="77777777" w:rsidR="00AB0DDD" w:rsidRPr="0051595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AB0DDD" w:rsidRPr="00F923CE" w14:paraId="1E1EA68D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BCB6B" w14:textId="77777777" w:rsidR="00AB0DDD" w:rsidRPr="00F923C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87CF0B" w14:textId="77777777" w:rsidR="00AB0DDD" w:rsidRPr="00D30BF0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AB0DDD" w:rsidRPr="00F923CE" w14:paraId="39FC8887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822A0" w14:textId="77777777" w:rsidR="00AB0DDD" w:rsidRPr="00F923C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51ED5" w14:textId="77777777" w:rsidR="00AB0DDD" w:rsidRPr="00D30BF0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AB0DDD" w:rsidRPr="00F923CE" w14:paraId="260345D1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E70E5" w14:textId="77777777" w:rsidR="00AB0DDD" w:rsidRPr="00F923C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DD077" w14:textId="77777777" w:rsidR="00AB0DDD" w:rsidRPr="00D30BF0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AB0DDD" w:rsidRPr="00F923CE" w14:paraId="1A2DB93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A1B92" w14:textId="77777777" w:rsidR="00AB0DDD" w:rsidRPr="00F923C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0962B" w14:textId="77777777" w:rsidR="00AB0DDD" w:rsidRPr="00D30BF0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AB0DDD" w:rsidRPr="00F923CE" w14:paraId="67085EE7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6C19A" w14:textId="77777777" w:rsidR="00AB0DDD" w:rsidRPr="00F923C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E163F" w14:textId="77777777" w:rsidR="00AB0DDD" w:rsidRPr="00D30BF0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AB0DDD" w:rsidRPr="00F923CE" w14:paraId="4BB2B34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2DB2F6" w14:textId="77777777" w:rsidR="00AB0DDD" w:rsidRPr="00F923CE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37688D" w14:textId="77777777" w:rsidR="00AB0DDD" w:rsidRPr="00D30BF0" w:rsidRDefault="00AB0DDD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219389C6" w14:textId="77777777" w:rsidR="00AB0DDD" w:rsidRPr="009B6F20" w:rsidRDefault="00AB0DDD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AB0DDD" w:rsidRPr="00D30BF0" w14:paraId="31B1258F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34193D82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597021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F7BE7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AB0DDD" w:rsidRPr="00D30BF0" w14:paraId="77C26B1F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73FAB437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E096F1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8A39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AB0DDD" w:rsidRPr="00D30BF0" w14:paraId="5BC7ED7A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789469DD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AB0DDD" w14:paraId="67D571E3" w14:textId="77777777" w:rsidTr="001421A2">
              <w:tc>
                <w:tcPr>
                  <w:tcW w:w="1914" w:type="dxa"/>
                  <w:shd w:val="clear" w:color="auto" w:fill="auto"/>
                </w:tcPr>
                <w:p w14:paraId="70AE28CF" w14:textId="77777777" w:rsidR="00AB0DDD" w:rsidRPr="00665A18" w:rsidRDefault="00AB0DDD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64609232" w14:textId="77777777" w:rsidR="00AB0DDD" w:rsidRPr="00665A18" w:rsidRDefault="00AB0DDD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027EF69F" w14:textId="77777777" w:rsidR="00AB0DDD" w:rsidRPr="00D30BF0" w:rsidRDefault="00AB0DDD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FEE589C" w14:textId="77777777" w:rsidR="00AB0DDD" w:rsidRDefault="00AB0DDD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15CA29BF" w14:textId="77777777" w:rsidR="00AB0DDD" w:rsidRPr="0001760C" w:rsidRDefault="00AB0DDD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07B04C66" w14:textId="77777777" w:rsidR="00AB0DDD" w:rsidRPr="0001760C" w:rsidRDefault="00AB0DDD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116F8786" w14:textId="77777777" w:rsidR="00AB0DDD" w:rsidRPr="0001760C" w:rsidRDefault="00AB0DDD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7EAEE86E" w14:textId="77777777" w:rsidR="00AB0DDD" w:rsidRPr="00644979" w:rsidRDefault="00AB0DDD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2EF09A5E" w14:textId="77777777" w:rsidR="00AB0DDD" w:rsidRPr="001623D5" w:rsidRDefault="00AB0DDD" w:rsidP="00EF6C6A">
      <w:pPr>
        <w:pStyle w:val="Kopfzeile"/>
      </w:pPr>
      <w:r>
        <w:fldChar w:fldCharType="end"/>
      </w:r>
    </w:p>
    <w:p w14:paraId="5F5EDED7" w14:textId="77777777" w:rsidR="00AB0DDD" w:rsidRPr="00C75525" w:rsidRDefault="00AB0DDD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br w:type="page"/>
      </w:r>
      <w:r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Pr="00C75525">
        <w:rPr>
          <w:rFonts w:ascii="Arial" w:hAnsi="Arial" w:cs="Arial"/>
          <w:b/>
          <w:u w:val="single"/>
        </w:rPr>
        <w:t xml:space="preserve"> </w:t>
      </w:r>
      <w:r w:rsidRPr="000B1866">
        <w:rPr>
          <w:rFonts w:ascii="Arial" w:hAnsi="Arial" w:cs="Arial"/>
          <w:b/>
          <w:u w:val="single"/>
        </w:rPr>
        <w:t>Resistenz</w:t>
      </w:r>
    </w:p>
    <w:p w14:paraId="5597BE03" w14:textId="77777777" w:rsidR="00AB0DDD" w:rsidRDefault="00AB0DDD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AB0DDD" w:rsidRPr="00F923CE" w14:paraId="4C57FE28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3961661C" w14:textId="77777777" w:rsidR="00AB0DDD" w:rsidRPr="005B3C64" w:rsidRDefault="00AB0DDD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68972506" w14:textId="77777777" w:rsidR="00AB0DDD" w:rsidRDefault="00AB0DDD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097443C1" w14:textId="77777777" w:rsidR="00AB0DDD" w:rsidRDefault="00AB0DDD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AB0DDD" w:rsidRPr="00F923CE" w14:paraId="18679C98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66BE2377" w14:textId="77777777" w:rsidR="00AB0DDD" w:rsidRPr="005B3C64" w:rsidRDefault="00AB0DDD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27636B64" w14:textId="77777777" w:rsidR="00AB0DDD" w:rsidRPr="00F923CE" w:rsidRDefault="00AB0DDD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2C1BA908" w14:textId="77777777" w:rsidR="00AB0DDD" w:rsidRDefault="00AB0DDD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3C30593F" w14:textId="77777777" w:rsidR="00AB0DDD" w:rsidRDefault="00AB0DDD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25DC885A" w14:textId="77777777" w:rsidR="00AB0DDD" w:rsidRDefault="00AB0DDD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AB0DDD" w:rsidRPr="00F923CE" w14:paraId="363EAD79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59EF3A06" w14:textId="77777777" w:rsidR="00AB0DDD" w:rsidRPr="005B3C64" w:rsidRDefault="00AB0DDD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4991EAF8" w14:textId="77777777" w:rsidR="00AB0DDD" w:rsidRPr="00F923CE" w:rsidRDefault="00AB0DDD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7DF0106B" w14:textId="77777777" w:rsidR="00AB0DDD" w:rsidRDefault="00AB0DDD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7DB2E163" w14:textId="77777777" w:rsidR="00AB0DDD" w:rsidRPr="000F3FD1" w:rsidRDefault="00AB0DDD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527D915E" w14:textId="77777777" w:rsidR="00AB0DDD" w:rsidRPr="000F3FD1" w:rsidRDefault="00AB0DDD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1D91CB22" w14:textId="77777777" w:rsidR="00AB0DDD" w:rsidRDefault="00AB0DDD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7D2A9876" w14:textId="77777777" w:rsidR="00AB0DDD" w:rsidRDefault="00AB0DDD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>:</w:t>
      </w:r>
      <w:r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 xml:space="preserve">Die phänotypische Resistenztestung spricht für ein </w:t>
      </w:r>
      <w:r>
        <w:rPr>
          <w:rFonts w:ascii="Arial" w:hAnsi="Arial" w:cs="Arial"/>
          <w:bCs/>
          <w:color w:val="000000"/>
        </w:rPr>
        <w:t>Ampicillin-sensibles</w:t>
      </w:r>
      <w:r w:rsidRPr="0001760C">
        <w:rPr>
          <w:rFonts w:ascii="Arial" w:hAnsi="Arial" w:cs="Arial"/>
          <w:bCs/>
          <w:color w:val="000000"/>
        </w:rPr>
        <w:t xml:space="preserve"> Isolat.</w:t>
      </w:r>
      <w:r>
        <w:rPr>
          <w:rFonts w:ascii="Arial" w:hAnsi="Arial" w:cs="Arial"/>
          <w:bCs/>
          <w:color w:val="000000"/>
        </w:rPr>
        <w:t xml:space="preserve"> </w:t>
      </w:r>
      <w:r w:rsidRPr="00376955">
        <w:rPr>
          <w:rFonts w:ascii="Arial" w:hAnsi="Arial" w:cs="Arial"/>
          <w:bCs/>
          <w:color w:val="000000"/>
        </w:rPr>
        <w:t>Aufgrund Ihrer Angaben wurde die Empfindlichkeit von Fluorchinolone</w:t>
      </w:r>
      <w:r>
        <w:rPr>
          <w:rFonts w:ascii="Arial" w:hAnsi="Arial" w:cs="Arial"/>
          <w:bCs/>
          <w:color w:val="000000"/>
        </w:rPr>
        <w:t>n</w:t>
      </w:r>
      <w:r w:rsidRPr="00376955">
        <w:rPr>
          <w:rFonts w:ascii="Arial" w:hAnsi="Arial" w:cs="Arial"/>
          <w:bCs/>
          <w:color w:val="000000"/>
        </w:rPr>
        <w:t xml:space="preserve"> einschließlich Ciprofloxacin überprüft. </w:t>
      </w:r>
      <w:r>
        <w:rPr>
          <w:rFonts w:ascii="Arial" w:hAnsi="Arial" w:cs="Arial"/>
          <w:bCs/>
          <w:color w:val="000000"/>
        </w:rPr>
        <w:t>Eine</w:t>
      </w:r>
      <w:r w:rsidRPr="00376955"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>Resistenz gegen Cipro-, Levo und Moxifloxacin</w:t>
      </w:r>
      <w:r w:rsidRPr="00376955"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 xml:space="preserve">konnte </w:t>
      </w:r>
      <w:r w:rsidRPr="00376955">
        <w:rPr>
          <w:rFonts w:ascii="Arial" w:hAnsi="Arial" w:cs="Arial"/>
          <w:bCs/>
          <w:color w:val="000000"/>
        </w:rPr>
        <w:t>bestätigt werden.</w:t>
      </w:r>
      <w:r>
        <w:rPr>
          <w:rFonts w:ascii="Arial" w:hAnsi="Arial" w:cs="Arial"/>
          <w:bCs/>
          <w:color w:val="000000"/>
        </w:rPr>
        <w:t xml:space="preserve"> Resistenzen gegen Fluorchinolone bei </w:t>
      </w:r>
      <w:r w:rsidRPr="002D7232">
        <w:rPr>
          <w:rFonts w:ascii="Arial" w:hAnsi="Arial" w:cs="Arial"/>
          <w:bCs/>
          <w:i/>
          <w:color w:val="000000"/>
        </w:rPr>
        <w:t>H. influenzae</w:t>
      </w:r>
      <w:r>
        <w:rPr>
          <w:rFonts w:ascii="Arial" w:hAnsi="Arial" w:cs="Arial"/>
          <w:bCs/>
          <w:color w:val="000000"/>
        </w:rPr>
        <w:t xml:space="preserve"> sind selten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PEVuZE5vdGU+PENpdGU+PEF1dGhvcj5UdXJuYWs8L0F1dGhvcj48WWVhcj4yMDAxPC9ZZWFyPjxS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 </w:instrTex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PEVuZE5vdGU+PENpdGU+PEF1dGhvcj5UdXJuYWs8L0F1dGhvcj48WWVhcj4yMDAxPC9ZZWFyPjxS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EN.CITE.DATA </w:instrText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separate"/>
      </w:r>
      <w:r w:rsidRPr="0080037A">
        <w:rPr>
          <w:rFonts w:ascii="Arial" w:hAnsi="Arial" w:cs="Arial"/>
          <w:bCs/>
          <w:noProof/>
          <w:color w:val="000000"/>
          <w:vertAlign w:val="superscript"/>
        </w:rPr>
        <w:t>1, 2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>
        <w:rPr>
          <w:rFonts w:ascii="Arial" w:hAnsi="Arial" w:cs="Arial"/>
          <w:bCs/>
          <w:color w:val="000000"/>
        </w:rPr>
        <w:t xml:space="preserve">. Untersuchungen haben eine Rolle von Mutationen der Gene </w:t>
      </w:r>
      <w:r w:rsidRPr="002D7232">
        <w:rPr>
          <w:rFonts w:ascii="Arial" w:hAnsi="Arial" w:cs="Arial"/>
          <w:bCs/>
          <w:i/>
          <w:color w:val="000000"/>
        </w:rPr>
        <w:t>gyrA</w:t>
      </w:r>
      <w:r>
        <w:rPr>
          <w:rFonts w:ascii="Arial" w:hAnsi="Arial" w:cs="Arial"/>
          <w:bCs/>
          <w:color w:val="000000"/>
        </w:rPr>
        <w:t xml:space="preserve"> und </w:t>
      </w:r>
      <w:r w:rsidRPr="002D7232">
        <w:rPr>
          <w:rFonts w:ascii="Arial" w:hAnsi="Arial" w:cs="Arial"/>
          <w:bCs/>
          <w:i/>
          <w:color w:val="000000"/>
        </w:rPr>
        <w:t>parC</w:t>
      </w:r>
      <w:r>
        <w:rPr>
          <w:rFonts w:ascii="Arial" w:hAnsi="Arial" w:cs="Arial"/>
          <w:bCs/>
          <w:color w:val="000000"/>
        </w:rPr>
        <w:t xml:space="preserve"> bei der Resistenzentstehung aufgezeigt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PEVuZE5vdGU+PENpdGU+PEF1dGhvcj5HZW9yZ2lvdTwvQXV0aG9yPjxZZWFyPjE5OTY8L1llYXI+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 </w:instrTex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begin">
          <w:fldData xml:space="preserve">PEVuZE5vdGU+PENpdGU+PEF1dGhvcj5HZW9yZ2lvdTwvQXV0aG9yPjxZZWFyPjE5OTY8L1llYXI+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</w:fldData>
        </w:fldChar>
      </w:r>
      <w:r w:rsidRPr="0080037A">
        <w:rPr>
          <w:rFonts w:ascii="Arial" w:hAnsi="Arial" w:cs="Arial"/>
          <w:bCs/>
          <w:color w:val="000000"/>
          <w:vertAlign w:val="superscript"/>
        </w:rPr>
        <w:instrText xml:space="preserve"> ADDIN EN.CITE.DATA </w:instrText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 w:rsidRPr="0080037A">
        <w:rPr>
          <w:rFonts w:ascii="Arial" w:hAnsi="Arial" w:cs="Arial"/>
          <w:bCs/>
          <w:color w:val="000000"/>
          <w:vertAlign w:val="superscript"/>
        </w:rPr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separate"/>
      </w:r>
      <w:r w:rsidRPr="0080037A">
        <w:rPr>
          <w:rFonts w:ascii="Arial" w:hAnsi="Arial" w:cs="Arial"/>
          <w:bCs/>
          <w:noProof/>
          <w:color w:val="000000"/>
          <w:vertAlign w:val="superscript"/>
        </w:rPr>
        <w:t>3</w:t>
      </w:r>
      <w:r w:rsidRPr="0080037A">
        <w:rPr>
          <w:rFonts w:ascii="Arial" w:hAnsi="Arial" w:cs="Arial"/>
          <w:bCs/>
          <w:color w:val="000000"/>
          <w:vertAlign w:val="superscript"/>
        </w:rPr>
        <w:fldChar w:fldCharType="end"/>
      </w:r>
      <w:r>
        <w:rPr>
          <w:rFonts w:ascii="Arial" w:hAnsi="Arial" w:cs="Arial"/>
          <w:bCs/>
          <w:color w:val="000000"/>
        </w:rPr>
        <w:t>. Ggf. wird eine molekulare Untersuchung im Rahmen von Studien des NRZMHi zu einem späteren Zeitpunkt durchgeführt.</w:t>
      </w:r>
    </w:p>
    <w:p w14:paraId="6627E126" w14:textId="77777777" w:rsidR="00AB0DDD" w:rsidRDefault="00AB0DDD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bCs/>
          <w:color w:val="000000"/>
        </w:rPr>
      </w:pPr>
    </w:p>
    <w:p w14:paraId="22F5596E" w14:textId="77777777" w:rsidR="00AB0DDD" w:rsidRPr="0080037A" w:rsidRDefault="00AB0DDD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bCs/>
          <w:color w:val="000000"/>
          <w:szCs w:val="22"/>
          <w:lang w:val="en-US"/>
        </w:rPr>
      </w:pPr>
      <w:r w:rsidRPr="0080037A">
        <w:rPr>
          <w:rFonts w:ascii="Arial" w:hAnsi="Arial" w:cs="Arial"/>
          <w:bCs/>
          <w:color w:val="000000"/>
          <w:szCs w:val="22"/>
          <w:lang w:val="en-US"/>
        </w:rPr>
        <w:t>Literatur:</w:t>
      </w:r>
    </w:p>
    <w:p w14:paraId="397496A5" w14:textId="77777777" w:rsidR="00AB0DDD" w:rsidRPr="0095210A" w:rsidRDefault="00AB0DDD" w:rsidP="00317A92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US"/>
        </w:rPr>
      </w:pPr>
      <w:r w:rsidRPr="0095210A">
        <w:rPr>
          <w:rFonts w:ascii="Arial" w:hAnsi="Arial" w:cs="Arial"/>
          <w:sz w:val="20"/>
          <w:szCs w:val="20"/>
          <w:lang w:val="en-US"/>
        </w:rPr>
        <w:t>1. Turnak MR, Bandak SI, Bouchillon SK, Allen BS, Hoban DJ. Antimicrobial susceptibilities of clinical isolates of Haemophilus influenzae and Moraxella catarrhalis collected during 1999-2000 from 13 countries. Clin Microbiol Infect. 2001;7:671-677.</w:t>
      </w:r>
    </w:p>
    <w:p w14:paraId="48C40EEF" w14:textId="77777777" w:rsidR="00AB0DDD" w:rsidRPr="0095210A" w:rsidRDefault="00AB0DDD" w:rsidP="00317A92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US"/>
        </w:rPr>
      </w:pPr>
      <w:r w:rsidRPr="0095210A">
        <w:rPr>
          <w:rFonts w:ascii="Arial" w:hAnsi="Arial" w:cs="Arial"/>
          <w:sz w:val="20"/>
          <w:szCs w:val="20"/>
          <w:lang w:val="en-US"/>
        </w:rPr>
        <w:t>2. Biedenbach DJ, Jones RN. Five-year analysis of Haemophilus influenzae isolates with reduced susceptibility to fluoroquinolones: prevalence results from the SENTRY antimicrobial surveillance program. Diagn Microbiol Infect Dis. 2003;46:55-61.</w:t>
      </w:r>
    </w:p>
    <w:p w14:paraId="247DBC3F" w14:textId="77777777" w:rsidR="00AB0DDD" w:rsidRPr="00A537E4" w:rsidRDefault="00AB0DDD" w:rsidP="00317A92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US"/>
        </w:rPr>
      </w:pPr>
      <w:r w:rsidRPr="0095210A">
        <w:rPr>
          <w:rFonts w:ascii="Arial" w:hAnsi="Arial" w:cs="Arial"/>
          <w:sz w:val="20"/>
          <w:szCs w:val="20"/>
          <w:lang w:val="en-US"/>
        </w:rPr>
        <w:t xml:space="preserve">3. Georgiou M, Munoz R, Roman F, Canton R, Gomez-Lus R, Campos J, et al. Ciprofloxacin-resistant Haemophilus influenzae strains possess mutations in analogous positions of GyrA and ParC. </w:t>
      </w:r>
      <w:r w:rsidRPr="00A537E4">
        <w:rPr>
          <w:rFonts w:ascii="Arial" w:hAnsi="Arial" w:cs="Arial"/>
          <w:sz w:val="20"/>
          <w:szCs w:val="20"/>
          <w:lang w:val="en-US"/>
        </w:rPr>
        <w:t>Antimicrob Agents Chemother. 1996;40:1741-1744.</w:t>
      </w:r>
    </w:p>
    <w:p w14:paraId="06AB7310" w14:textId="77777777" w:rsidR="00AB0DDD" w:rsidRPr="00A537E4" w:rsidRDefault="00AB0DDD" w:rsidP="006F68AA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US"/>
        </w:rPr>
      </w:pPr>
    </w:p>
    <w:p w14:paraId="04642502" w14:textId="77777777" w:rsidR="00AB0DDD" w:rsidRPr="007E1C70" w:rsidRDefault="00AB0DDD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 w:rsidRPr="00A537E4">
        <w:rPr>
          <w:rFonts w:ascii="Arial" w:hAnsi="Arial" w:cs="Arial"/>
          <w:color w:val="000000"/>
          <w:lang w:val="en-US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10EC6F8F" w14:textId="77777777" w:rsidR="00AB0DDD" w:rsidRPr="007E1C70" w:rsidRDefault="00AB0DDD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59806C68" w14:textId="77777777" w:rsidR="00AB0DDD" w:rsidRPr="001F11A5" w:rsidRDefault="00AB0DDD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2ECBB91C" w14:textId="77777777" w:rsidR="00AB0DDD" w:rsidRPr="007E1C70" w:rsidRDefault="00AB0DDD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58892D27" w14:textId="77777777" w:rsidR="00AB0DDD" w:rsidRPr="00A16931" w:rsidRDefault="00AB0DDD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097519A1" w14:textId="1B1FD2EE" w:rsidR="00AB0DDD" w:rsidRPr="001F21BC" w:rsidRDefault="00AB0DDD" w:rsidP="00E20E75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end"/>
      </w:r>
    </w:p>
    <w:p w14:paraId="10E4C892" w14:textId="77777777" w:rsidR="004F3ECD" w:rsidRPr="00FA44F4" w:rsidRDefault="0091404B" w:rsidP="00D375F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b/>
          <w:sz w:val="16"/>
          <w:szCs w:val="22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>
        <w:rPr>
          <w:rFonts w:ascii="Arial" w:hAnsi="Arial" w:cs="Arial"/>
        </w:rPr>
        <w:fldChar w:fldCharType="separate"/>
      </w:r>
      <w:r w:rsidR="004F3ECD"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</w:p>
    <w:p w14:paraId="66C3FC66" w14:textId="7E8D39EB" w:rsidR="007E1298" w:rsidRPr="009C44A9" w:rsidRDefault="0091404B" w:rsidP="0091404B">
      <w:pPr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</w:p>
    <w:sectPr w:rsidR="007E1298" w:rsidRPr="009C44A9" w:rsidSect="000C6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B3C3" w14:textId="77777777" w:rsidR="00F24B94" w:rsidRDefault="00F24B94">
      <w:r>
        <w:separator/>
      </w:r>
    </w:p>
  </w:endnote>
  <w:endnote w:type="continuationSeparator" w:id="0">
    <w:p w14:paraId="55EB4153" w14:textId="77777777" w:rsidR="00F24B94" w:rsidRDefault="00F2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363A1" w14:textId="4CC8CE14" w:rsidR="00E720D4" w:rsidRPr="006A7241" w:rsidRDefault="008D4C0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720D4" w:rsidRPr="006A7241">
      <w:rPr>
        <w:sz w:val="17"/>
        <w:szCs w:val="17"/>
      </w:rPr>
      <w:t>www.nrzmhi.de</w:t>
    </w:r>
    <w:r w:rsidR="00000000">
      <w:rPr>
        <w:noProof/>
      </w:rPr>
      <w:pict w14:anchorId="5F0140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956160408" o:spid="_x0000_s1158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720D4" w:rsidRPr="006A7241">
      <w:rPr>
        <w:sz w:val="17"/>
        <w:szCs w:val="17"/>
      </w:rPr>
      <w:t xml:space="preserve"> </w:t>
    </w:r>
    <w:r w:rsidR="00E720D4" w:rsidRPr="006A7241">
      <w:rPr>
        <w:sz w:val="17"/>
        <w:szCs w:val="17"/>
      </w:rPr>
      <w:tab/>
      <w:t xml:space="preserve">Befund </w:t>
    </w:r>
    <w:r w:rsidR="00E720D4">
      <w:rPr>
        <w:sz w:val="17"/>
        <w:szCs w:val="17"/>
      </w:rPr>
      <w:t xml:space="preserve">vom {Date} </w:t>
    </w:r>
    <w:r w:rsidR="00E720D4" w:rsidRPr="006A7241">
      <w:rPr>
        <w:sz w:val="17"/>
        <w:szCs w:val="17"/>
      </w:rPr>
      <w:t>zu</w:t>
    </w:r>
    <w:r w:rsidR="00E720D4">
      <w:rPr>
        <w:sz w:val="17"/>
        <w:szCs w:val="17"/>
      </w:rPr>
      <w:t xml:space="preserve"> </w:t>
    </w:r>
    <w:r w:rsidR="00E720D4" w:rsidRPr="007B3CB5">
      <w:rPr>
        <w:sz w:val="17"/>
        <w:szCs w:val="17"/>
      </w:rPr>
      <w:t>{LaboratoryNumberWithPrefix}</w:t>
    </w:r>
    <w:r w:rsidR="00E720D4" w:rsidRPr="006A7241">
      <w:rPr>
        <w:sz w:val="17"/>
        <w:szCs w:val="17"/>
      </w:rPr>
      <w:t xml:space="preserve">; Seite </w:t>
    </w:r>
    <w:r w:rsidR="00E720D4" w:rsidRPr="006A7241">
      <w:rPr>
        <w:rStyle w:val="Seitenzahl"/>
        <w:sz w:val="17"/>
        <w:szCs w:val="17"/>
      </w:rPr>
      <w:fldChar w:fldCharType="begin"/>
    </w:r>
    <w:r w:rsidR="00E720D4" w:rsidRPr="006A7241">
      <w:rPr>
        <w:rStyle w:val="Seitenzahl"/>
        <w:sz w:val="17"/>
        <w:szCs w:val="17"/>
      </w:rPr>
      <w:instrText xml:space="preserve"> PAGE </w:instrText>
    </w:r>
    <w:r w:rsidR="00E720D4" w:rsidRPr="006A7241">
      <w:rPr>
        <w:rStyle w:val="Seitenzahl"/>
        <w:sz w:val="17"/>
        <w:szCs w:val="17"/>
      </w:rPr>
      <w:fldChar w:fldCharType="separate"/>
    </w:r>
    <w:r w:rsidR="00E720D4">
      <w:rPr>
        <w:rStyle w:val="Seitenzahl"/>
        <w:noProof/>
        <w:sz w:val="17"/>
        <w:szCs w:val="17"/>
      </w:rPr>
      <w:t>2</w:t>
    </w:r>
    <w:r w:rsidR="00E720D4" w:rsidRPr="006A7241">
      <w:rPr>
        <w:rStyle w:val="Seitenzahl"/>
        <w:sz w:val="17"/>
        <w:szCs w:val="17"/>
      </w:rPr>
      <w:fldChar w:fldCharType="end"/>
    </w:r>
    <w:r w:rsidR="00E720D4" w:rsidRPr="006A7241">
      <w:rPr>
        <w:rStyle w:val="Seitenzahl"/>
        <w:sz w:val="17"/>
        <w:szCs w:val="17"/>
      </w:rPr>
      <w:t xml:space="preserve"> von </w:t>
    </w:r>
    <w:r w:rsidR="00E720D4" w:rsidRPr="006A7241">
      <w:rPr>
        <w:rStyle w:val="Seitenzahl"/>
        <w:sz w:val="17"/>
        <w:szCs w:val="17"/>
      </w:rPr>
      <w:fldChar w:fldCharType="begin"/>
    </w:r>
    <w:r w:rsidR="00E720D4" w:rsidRPr="006A7241">
      <w:rPr>
        <w:rStyle w:val="Seitenzahl"/>
        <w:sz w:val="17"/>
        <w:szCs w:val="17"/>
      </w:rPr>
      <w:instrText xml:space="preserve"> NUMPAGES </w:instrText>
    </w:r>
    <w:r w:rsidR="00E720D4" w:rsidRPr="006A7241">
      <w:rPr>
        <w:rStyle w:val="Seitenzahl"/>
        <w:sz w:val="17"/>
        <w:szCs w:val="17"/>
      </w:rPr>
      <w:fldChar w:fldCharType="separate"/>
    </w:r>
    <w:r w:rsidR="00E720D4">
      <w:rPr>
        <w:rStyle w:val="Seitenzahl"/>
        <w:noProof/>
        <w:sz w:val="17"/>
        <w:szCs w:val="17"/>
      </w:rPr>
      <w:t>3</w:t>
    </w:r>
    <w:r w:rsidR="00E720D4" w:rsidRPr="006A7241">
      <w:rPr>
        <w:rStyle w:val="Seitenzahl"/>
        <w:sz w:val="17"/>
        <w:szCs w:val="17"/>
      </w:rPr>
      <w:fldChar w:fldCharType="end"/>
    </w:r>
  </w:p>
  <w:p w14:paraId="2A91FBD2" w14:textId="77777777" w:rsidR="00E720D4" w:rsidRPr="006A7241" w:rsidRDefault="00E720D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D766328" w14:textId="77777777" w:rsidR="00E720D4" w:rsidRPr="006A7241" w:rsidRDefault="00E720D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01C6D465" w14:textId="77777777" w:rsidR="00E720D4" w:rsidRPr="006A7241" w:rsidRDefault="00E720D4" w:rsidP="00442A30">
    <w:pPr>
      <w:rPr>
        <w:sz w:val="17"/>
        <w:szCs w:val="17"/>
      </w:rPr>
    </w:pPr>
  </w:p>
  <w:p w14:paraId="22EF1086" w14:textId="1344273C" w:rsidR="00FD3A65" w:rsidRPr="003E20A1" w:rsidRDefault="008D4C00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85ED" w14:textId="73438D2B" w:rsidR="00E720D4" w:rsidRPr="006A7241" w:rsidRDefault="008D4C0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720D4" w:rsidRPr="006A7241">
      <w:rPr>
        <w:sz w:val="17"/>
        <w:szCs w:val="17"/>
      </w:rPr>
      <w:t>www.nrzmhi.de</w:t>
    </w:r>
    <w:r w:rsidR="00000000">
      <w:rPr>
        <w:noProof/>
      </w:rPr>
      <w:pict w14:anchorId="41BC11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595412912" o:spid="_x0000_s1157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720D4" w:rsidRPr="006A7241">
      <w:rPr>
        <w:sz w:val="17"/>
        <w:szCs w:val="17"/>
      </w:rPr>
      <w:t xml:space="preserve"> </w:t>
    </w:r>
    <w:r w:rsidR="00E720D4" w:rsidRPr="006A7241">
      <w:rPr>
        <w:sz w:val="17"/>
        <w:szCs w:val="17"/>
      </w:rPr>
      <w:tab/>
      <w:t xml:space="preserve">Befund </w:t>
    </w:r>
    <w:r w:rsidR="00E720D4">
      <w:rPr>
        <w:sz w:val="17"/>
        <w:szCs w:val="17"/>
      </w:rPr>
      <w:t xml:space="preserve">vom {Date} </w:t>
    </w:r>
    <w:r w:rsidR="00E720D4" w:rsidRPr="006A7241">
      <w:rPr>
        <w:sz w:val="17"/>
        <w:szCs w:val="17"/>
      </w:rPr>
      <w:t>zu</w:t>
    </w:r>
    <w:r w:rsidR="00E720D4">
      <w:rPr>
        <w:sz w:val="17"/>
        <w:szCs w:val="17"/>
      </w:rPr>
      <w:t xml:space="preserve"> </w:t>
    </w:r>
    <w:r w:rsidR="00E720D4" w:rsidRPr="007B3CB5">
      <w:rPr>
        <w:sz w:val="17"/>
        <w:szCs w:val="17"/>
      </w:rPr>
      <w:t>{LaboratoryNumberWithPrefix}</w:t>
    </w:r>
    <w:r w:rsidR="00E720D4" w:rsidRPr="006A7241">
      <w:rPr>
        <w:sz w:val="17"/>
        <w:szCs w:val="17"/>
      </w:rPr>
      <w:t xml:space="preserve">; Seite </w:t>
    </w:r>
    <w:r w:rsidR="00E720D4" w:rsidRPr="006A7241">
      <w:rPr>
        <w:rStyle w:val="Seitenzahl"/>
        <w:sz w:val="17"/>
        <w:szCs w:val="17"/>
      </w:rPr>
      <w:fldChar w:fldCharType="begin"/>
    </w:r>
    <w:r w:rsidR="00E720D4" w:rsidRPr="006A7241">
      <w:rPr>
        <w:rStyle w:val="Seitenzahl"/>
        <w:sz w:val="17"/>
        <w:szCs w:val="17"/>
      </w:rPr>
      <w:instrText xml:space="preserve"> PAGE </w:instrText>
    </w:r>
    <w:r w:rsidR="00E720D4" w:rsidRPr="006A7241">
      <w:rPr>
        <w:rStyle w:val="Seitenzahl"/>
        <w:sz w:val="17"/>
        <w:szCs w:val="17"/>
      </w:rPr>
      <w:fldChar w:fldCharType="separate"/>
    </w:r>
    <w:r w:rsidR="00E720D4">
      <w:rPr>
        <w:rStyle w:val="Seitenzahl"/>
        <w:noProof/>
        <w:sz w:val="17"/>
        <w:szCs w:val="17"/>
      </w:rPr>
      <w:t>3</w:t>
    </w:r>
    <w:r w:rsidR="00E720D4" w:rsidRPr="006A7241">
      <w:rPr>
        <w:rStyle w:val="Seitenzahl"/>
        <w:sz w:val="17"/>
        <w:szCs w:val="17"/>
      </w:rPr>
      <w:fldChar w:fldCharType="end"/>
    </w:r>
    <w:r w:rsidR="00E720D4" w:rsidRPr="006A7241">
      <w:rPr>
        <w:rStyle w:val="Seitenzahl"/>
        <w:sz w:val="17"/>
        <w:szCs w:val="17"/>
      </w:rPr>
      <w:t xml:space="preserve"> von </w:t>
    </w:r>
    <w:r w:rsidR="00E720D4" w:rsidRPr="006A7241">
      <w:rPr>
        <w:rStyle w:val="Seitenzahl"/>
        <w:sz w:val="17"/>
        <w:szCs w:val="17"/>
      </w:rPr>
      <w:fldChar w:fldCharType="begin"/>
    </w:r>
    <w:r w:rsidR="00E720D4" w:rsidRPr="006A7241">
      <w:rPr>
        <w:rStyle w:val="Seitenzahl"/>
        <w:sz w:val="17"/>
        <w:szCs w:val="17"/>
      </w:rPr>
      <w:instrText xml:space="preserve"> NUMPAGES </w:instrText>
    </w:r>
    <w:r w:rsidR="00E720D4" w:rsidRPr="006A7241">
      <w:rPr>
        <w:rStyle w:val="Seitenzahl"/>
        <w:sz w:val="17"/>
        <w:szCs w:val="17"/>
      </w:rPr>
      <w:fldChar w:fldCharType="separate"/>
    </w:r>
    <w:r w:rsidR="00E720D4">
      <w:rPr>
        <w:rStyle w:val="Seitenzahl"/>
        <w:noProof/>
        <w:sz w:val="17"/>
        <w:szCs w:val="17"/>
      </w:rPr>
      <w:t>3</w:t>
    </w:r>
    <w:r w:rsidR="00E720D4" w:rsidRPr="006A7241">
      <w:rPr>
        <w:rStyle w:val="Seitenzahl"/>
        <w:sz w:val="17"/>
        <w:szCs w:val="17"/>
      </w:rPr>
      <w:fldChar w:fldCharType="end"/>
    </w:r>
  </w:p>
  <w:p w14:paraId="310CB7C8" w14:textId="77777777" w:rsidR="00E720D4" w:rsidRPr="006A7241" w:rsidRDefault="00E720D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FF32F99" w14:textId="77777777" w:rsidR="00E720D4" w:rsidRPr="006A7241" w:rsidRDefault="00E720D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F75E669" w14:textId="77777777" w:rsidR="00E720D4" w:rsidRPr="006A7241" w:rsidRDefault="00E720D4" w:rsidP="00442A30">
    <w:pPr>
      <w:rPr>
        <w:sz w:val="17"/>
        <w:szCs w:val="17"/>
      </w:rPr>
    </w:pPr>
  </w:p>
  <w:p w14:paraId="7BA02C14" w14:textId="3207F57F" w:rsidR="008E63A1" w:rsidRPr="003E20A1" w:rsidRDefault="008D4C00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C4F0E" w14:textId="5F58314F" w:rsidR="00E720D4" w:rsidRPr="006A7241" w:rsidRDefault="008D4C0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720D4" w:rsidRPr="006A7241">
      <w:rPr>
        <w:sz w:val="17"/>
        <w:szCs w:val="17"/>
      </w:rPr>
      <w:t>www.nrzmhi.de</w:t>
    </w:r>
    <w:r w:rsidR="00000000">
      <w:rPr>
        <w:noProof/>
      </w:rPr>
      <w:pict w14:anchorId="7EBE8E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56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720D4" w:rsidRPr="006A7241">
      <w:rPr>
        <w:sz w:val="17"/>
        <w:szCs w:val="17"/>
      </w:rPr>
      <w:t xml:space="preserve"> </w:t>
    </w:r>
    <w:r w:rsidR="00E720D4" w:rsidRPr="006A7241">
      <w:rPr>
        <w:sz w:val="17"/>
        <w:szCs w:val="17"/>
      </w:rPr>
      <w:tab/>
      <w:t xml:space="preserve">Befund </w:t>
    </w:r>
    <w:r w:rsidR="00E720D4">
      <w:rPr>
        <w:sz w:val="17"/>
        <w:szCs w:val="17"/>
      </w:rPr>
      <w:t xml:space="preserve">vom {Date} </w:t>
    </w:r>
    <w:r w:rsidR="00E720D4" w:rsidRPr="006A7241">
      <w:rPr>
        <w:sz w:val="17"/>
        <w:szCs w:val="17"/>
      </w:rPr>
      <w:t>zu</w:t>
    </w:r>
    <w:r w:rsidR="00E720D4">
      <w:rPr>
        <w:sz w:val="17"/>
        <w:szCs w:val="17"/>
      </w:rPr>
      <w:t xml:space="preserve"> </w:t>
    </w:r>
    <w:r w:rsidR="00E720D4" w:rsidRPr="007B3CB5">
      <w:rPr>
        <w:sz w:val="17"/>
        <w:szCs w:val="17"/>
      </w:rPr>
      <w:t>{LaboratoryNumberWithPrefix}</w:t>
    </w:r>
    <w:r w:rsidR="00E720D4" w:rsidRPr="006A7241">
      <w:rPr>
        <w:sz w:val="17"/>
        <w:szCs w:val="17"/>
      </w:rPr>
      <w:t xml:space="preserve">; Seite </w:t>
    </w:r>
    <w:r w:rsidR="00E720D4" w:rsidRPr="006A7241">
      <w:rPr>
        <w:rStyle w:val="Seitenzahl"/>
        <w:sz w:val="17"/>
        <w:szCs w:val="17"/>
      </w:rPr>
      <w:fldChar w:fldCharType="begin"/>
    </w:r>
    <w:r w:rsidR="00E720D4" w:rsidRPr="006A7241">
      <w:rPr>
        <w:rStyle w:val="Seitenzahl"/>
        <w:sz w:val="17"/>
        <w:szCs w:val="17"/>
      </w:rPr>
      <w:instrText xml:space="preserve"> PAGE </w:instrText>
    </w:r>
    <w:r w:rsidR="00E720D4" w:rsidRPr="006A7241">
      <w:rPr>
        <w:rStyle w:val="Seitenzahl"/>
        <w:sz w:val="17"/>
        <w:szCs w:val="17"/>
      </w:rPr>
      <w:fldChar w:fldCharType="separate"/>
    </w:r>
    <w:r w:rsidR="00E720D4">
      <w:rPr>
        <w:rStyle w:val="Seitenzahl"/>
        <w:noProof/>
        <w:sz w:val="17"/>
        <w:szCs w:val="17"/>
      </w:rPr>
      <w:t>1</w:t>
    </w:r>
    <w:r w:rsidR="00E720D4" w:rsidRPr="006A7241">
      <w:rPr>
        <w:rStyle w:val="Seitenzahl"/>
        <w:sz w:val="17"/>
        <w:szCs w:val="17"/>
      </w:rPr>
      <w:fldChar w:fldCharType="end"/>
    </w:r>
    <w:r w:rsidR="00E720D4" w:rsidRPr="006A7241">
      <w:rPr>
        <w:rStyle w:val="Seitenzahl"/>
        <w:sz w:val="17"/>
        <w:szCs w:val="17"/>
      </w:rPr>
      <w:t xml:space="preserve"> von </w:t>
    </w:r>
    <w:r w:rsidR="00E720D4" w:rsidRPr="006A7241">
      <w:rPr>
        <w:rStyle w:val="Seitenzahl"/>
        <w:sz w:val="17"/>
        <w:szCs w:val="17"/>
      </w:rPr>
      <w:fldChar w:fldCharType="begin"/>
    </w:r>
    <w:r w:rsidR="00E720D4" w:rsidRPr="006A7241">
      <w:rPr>
        <w:rStyle w:val="Seitenzahl"/>
        <w:sz w:val="17"/>
        <w:szCs w:val="17"/>
      </w:rPr>
      <w:instrText xml:space="preserve"> NUMPAGES </w:instrText>
    </w:r>
    <w:r w:rsidR="00E720D4" w:rsidRPr="006A7241">
      <w:rPr>
        <w:rStyle w:val="Seitenzahl"/>
        <w:sz w:val="17"/>
        <w:szCs w:val="17"/>
      </w:rPr>
      <w:fldChar w:fldCharType="separate"/>
    </w:r>
    <w:r w:rsidR="00E720D4">
      <w:rPr>
        <w:rStyle w:val="Seitenzahl"/>
        <w:noProof/>
        <w:sz w:val="17"/>
        <w:szCs w:val="17"/>
      </w:rPr>
      <w:t>3</w:t>
    </w:r>
    <w:r w:rsidR="00E720D4" w:rsidRPr="006A7241">
      <w:rPr>
        <w:rStyle w:val="Seitenzahl"/>
        <w:sz w:val="17"/>
        <w:szCs w:val="17"/>
      </w:rPr>
      <w:fldChar w:fldCharType="end"/>
    </w:r>
  </w:p>
  <w:p w14:paraId="1811B357" w14:textId="77777777" w:rsidR="00E720D4" w:rsidRPr="006A7241" w:rsidRDefault="00E720D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7A19CF9E" w14:textId="77777777" w:rsidR="00E720D4" w:rsidRPr="006A7241" w:rsidRDefault="00E720D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B3ED762" w14:textId="77777777" w:rsidR="00E720D4" w:rsidRPr="006A7241" w:rsidRDefault="00E720D4" w:rsidP="00442A30">
    <w:pPr>
      <w:rPr>
        <w:sz w:val="17"/>
        <w:szCs w:val="17"/>
      </w:rPr>
    </w:pPr>
  </w:p>
  <w:p w14:paraId="2264C125" w14:textId="34290E10" w:rsidR="005B1304" w:rsidRDefault="008D4C00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8026" w14:textId="77777777" w:rsidR="00F24B94" w:rsidRDefault="00F24B94">
      <w:r>
        <w:separator/>
      </w:r>
    </w:p>
  </w:footnote>
  <w:footnote w:type="continuationSeparator" w:id="0">
    <w:p w14:paraId="6F7FD114" w14:textId="77777777" w:rsidR="00F24B94" w:rsidRDefault="00F2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1955" w14:textId="4EB11519" w:rsidR="00152804" w:rsidRDefault="003B11D8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7753E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865556332" o:spid="_x0000_s1155" type="#_x0000_t75" alt="nrzmhi_logo_500" style="position:absolute;margin-left:385.15pt;margin-top:2.25pt;width:63.4pt;height:63.4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7EAAC0D7">
        <v:shape id="Grafik 389328659" o:spid="_x0000_s1154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52804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34EFD7C7" w14:textId="77777777" w:rsidR="00152804" w:rsidRDefault="00152804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035B78B" w14:textId="77777777" w:rsidR="00152804" w:rsidRPr="00635E31" w:rsidRDefault="00152804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57CF4FEC" w14:textId="77777777" w:rsidR="00152804" w:rsidRDefault="00152804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4739F776" w14:textId="77777777" w:rsidR="00152804" w:rsidRDefault="00152804" w:rsidP="00AD2792">
    <w:pPr>
      <w:rPr>
        <w:sz w:val="12"/>
        <w:szCs w:val="12"/>
      </w:rPr>
    </w:pPr>
  </w:p>
  <w:p w14:paraId="15D744D5" w14:textId="77777777" w:rsidR="00152804" w:rsidRDefault="00152804" w:rsidP="00AD2792">
    <w:pPr>
      <w:pStyle w:val="Kopfzeile"/>
      <w:rPr>
        <w:sz w:val="12"/>
        <w:szCs w:val="12"/>
      </w:rPr>
    </w:pPr>
  </w:p>
  <w:p w14:paraId="7E78667B" w14:textId="77777777" w:rsidR="00152804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C8C365B">
        <v:shapetype id="_x0000_t202" coordsize="21600,21600" o:spt="202" path="m,l,21600r21600,l21600,xe">
          <v:stroke joinstyle="miter"/>
          <v:path gradientshapeok="t" o:connecttype="rect"/>
        </v:shapetype>
        <v:shape id="_x0000_s1151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51">
            <w:txbxContent>
              <w:p w14:paraId="5A0E2F6D" w14:textId="77777777" w:rsidR="00152804" w:rsidRDefault="00152804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6D3E57DD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BBDAF60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6FDB38B" w14:textId="77777777" w:rsidR="00152804" w:rsidRDefault="00152804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DDDA1C7" w14:textId="77777777" w:rsidR="00152804" w:rsidRDefault="00152804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4A9437AB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332875EF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3241315C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0A0F609B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0AF9C70B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2B55B555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121A4A89" w14:textId="77777777" w:rsidR="00152804" w:rsidRDefault="00152804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5AA1648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152804">
      <w:rPr>
        <w:sz w:val="12"/>
        <w:szCs w:val="12"/>
      </w:rPr>
      <w:tab/>
    </w:r>
  </w:p>
  <w:p w14:paraId="6C008B58" w14:textId="77777777" w:rsidR="00152804" w:rsidRDefault="00152804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6BEEA92D" w14:textId="77777777" w:rsidR="00152804" w:rsidRPr="00AD2792" w:rsidRDefault="00152804" w:rsidP="00AD2792"/>
  <w:p w14:paraId="165A7334" w14:textId="11890C11" w:rsidR="000C6668" w:rsidRPr="001623D5" w:rsidRDefault="003B11D8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B190" w14:textId="1CA4C869" w:rsidR="00E720D4" w:rsidRPr="00865DC1" w:rsidRDefault="003B11D8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2F8E57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60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F8F6DA4">
        <v:shape id="Grafik 1103583552" o:spid="_x0000_s1159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E720D4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3951DA2C" w14:textId="77777777" w:rsidR="00E720D4" w:rsidRPr="00865DC1" w:rsidRDefault="00E720D4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142BA34D" w14:textId="77777777" w:rsidR="00E720D4" w:rsidRPr="00865DC1" w:rsidRDefault="00E720D4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6924883A" w14:textId="77777777" w:rsidR="00E720D4" w:rsidRPr="00865DC1" w:rsidRDefault="00E720D4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398B0F4F" w14:textId="77777777" w:rsidR="00E720D4" w:rsidRDefault="00E720D4" w:rsidP="001856C2">
    <w:pPr>
      <w:rPr>
        <w:sz w:val="12"/>
        <w:szCs w:val="12"/>
      </w:rPr>
    </w:pPr>
  </w:p>
  <w:p w14:paraId="26D7154E" w14:textId="77777777" w:rsidR="00E720D4" w:rsidRPr="00000C19" w:rsidRDefault="00E720D4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44EE8240" w14:textId="2DFF6BB5" w:rsidR="008E63A1" w:rsidRPr="003E20A1" w:rsidRDefault="003B11D8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A4AA" w14:textId="0302405F" w:rsidR="00152804" w:rsidRDefault="00876605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3A5E4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53" type="#_x0000_t75" alt="nrzmhi_logo_500" style="position:absolute;margin-left:385.15pt;margin-top:2.25pt;width:63.4pt;height:63.4pt;z-index:-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1CC2A676">
        <v:shape id="Grafik 1" o:spid="_x0000_s1152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52804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2D050352" w14:textId="77777777" w:rsidR="00152804" w:rsidRDefault="00152804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345D3A68" w14:textId="77777777" w:rsidR="00152804" w:rsidRPr="00635E31" w:rsidRDefault="00152804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7796648C" w14:textId="77777777" w:rsidR="00152804" w:rsidRDefault="00152804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5F9C349C" w14:textId="77777777" w:rsidR="00152804" w:rsidRDefault="00152804" w:rsidP="00AD2792">
    <w:pPr>
      <w:rPr>
        <w:sz w:val="12"/>
        <w:szCs w:val="12"/>
      </w:rPr>
    </w:pPr>
  </w:p>
  <w:p w14:paraId="069B384A" w14:textId="77777777" w:rsidR="00152804" w:rsidRDefault="00152804" w:rsidP="00AD2792">
    <w:pPr>
      <w:pStyle w:val="Kopfzeile"/>
      <w:rPr>
        <w:sz w:val="12"/>
        <w:szCs w:val="12"/>
      </w:rPr>
    </w:pPr>
  </w:p>
  <w:p w14:paraId="0BCB2CC7" w14:textId="77777777" w:rsidR="00152804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383469B2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48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4DC7B013" w14:textId="77777777" w:rsidR="00152804" w:rsidRDefault="00152804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0BA9DA7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123EAD7E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992797E" w14:textId="77777777" w:rsidR="00152804" w:rsidRDefault="00152804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34B9706" w14:textId="77777777" w:rsidR="00152804" w:rsidRDefault="00152804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15EDA4E0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8DADF85" w14:textId="77777777" w:rsidR="00152804" w:rsidRDefault="0015280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FBDC95B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0EE2924F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2513A9E8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7E69EE83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40F01180" w14:textId="77777777" w:rsidR="00152804" w:rsidRDefault="00152804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4DC235B" w14:textId="77777777" w:rsidR="00152804" w:rsidRDefault="0015280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152804">
      <w:rPr>
        <w:sz w:val="12"/>
        <w:szCs w:val="12"/>
      </w:rPr>
      <w:tab/>
    </w:r>
  </w:p>
  <w:p w14:paraId="0C81831F" w14:textId="77777777" w:rsidR="00152804" w:rsidRDefault="00152804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5F8FF1E9" w14:textId="77777777" w:rsidR="00152804" w:rsidRPr="00AD2792" w:rsidRDefault="00152804" w:rsidP="00AD2792"/>
  <w:p w14:paraId="66FB9C22" w14:textId="55A772C7" w:rsidR="000B1866" w:rsidRPr="001623D5" w:rsidRDefault="00876605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2658337">
    <w:abstractNumId w:val="1"/>
  </w:num>
  <w:num w:numId="2" w16cid:durableId="103507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07D5"/>
    <w:rsid w:val="00055E76"/>
    <w:rsid w:val="00057250"/>
    <w:rsid w:val="00064D60"/>
    <w:rsid w:val="000658AA"/>
    <w:rsid w:val="00080138"/>
    <w:rsid w:val="00080F55"/>
    <w:rsid w:val="00084A63"/>
    <w:rsid w:val="00085E86"/>
    <w:rsid w:val="00094720"/>
    <w:rsid w:val="00095387"/>
    <w:rsid w:val="00097786"/>
    <w:rsid w:val="00097984"/>
    <w:rsid w:val="000A492C"/>
    <w:rsid w:val="000B1866"/>
    <w:rsid w:val="000B4A7E"/>
    <w:rsid w:val="000B556C"/>
    <w:rsid w:val="000B6F6F"/>
    <w:rsid w:val="000C39E7"/>
    <w:rsid w:val="000C6668"/>
    <w:rsid w:val="000D0B63"/>
    <w:rsid w:val="000D622E"/>
    <w:rsid w:val="000D6284"/>
    <w:rsid w:val="000E18DF"/>
    <w:rsid w:val="000F488D"/>
    <w:rsid w:val="000F4AF0"/>
    <w:rsid w:val="0011012B"/>
    <w:rsid w:val="001160F0"/>
    <w:rsid w:val="001237D9"/>
    <w:rsid w:val="00127EC6"/>
    <w:rsid w:val="00130687"/>
    <w:rsid w:val="00146A2A"/>
    <w:rsid w:val="00146D14"/>
    <w:rsid w:val="00152804"/>
    <w:rsid w:val="00160446"/>
    <w:rsid w:val="001623D5"/>
    <w:rsid w:val="00163A2C"/>
    <w:rsid w:val="001806FA"/>
    <w:rsid w:val="00181D3D"/>
    <w:rsid w:val="00183162"/>
    <w:rsid w:val="00187867"/>
    <w:rsid w:val="001900B4"/>
    <w:rsid w:val="00194A1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60EA8"/>
    <w:rsid w:val="0026596B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D7C3A"/>
    <w:rsid w:val="002E4530"/>
    <w:rsid w:val="002E4F65"/>
    <w:rsid w:val="00306B48"/>
    <w:rsid w:val="00312A5E"/>
    <w:rsid w:val="00312EB2"/>
    <w:rsid w:val="003136E9"/>
    <w:rsid w:val="003175AE"/>
    <w:rsid w:val="0034693D"/>
    <w:rsid w:val="00357F12"/>
    <w:rsid w:val="003605A3"/>
    <w:rsid w:val="00361B3E"/>
    <w:rsid w:val="0037378F"/>
    <w:rsid w:val="00375BB7"/>
    <w:rsid w:val="003855EA"/>
    <w:rsid w:val="00385785"/>
    <w:rsid w:val="0039194A"/>
    <w:rsid w:val="00393785"/>
    <w:rsid w:val="00394429"/>
    <w:rsid w:val="003961C7"/>
    <w:rsid w:val="003A1691"/>
    <w:rsid w:val="003B11D8"/>
    <w:rsid w:val="003C3C8D"/>
    <w:rsid w:val="003C6AD9"/>
    <w:rsid w:val="003C6AE3"/>
    <w:rsid w:val="003D5FAC"/>
    <w:rsid w:val="003E20A1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78C1"/>
    <w:rsid w:val="004C3FF8"/>
    <w:rsid w:val="004D6D15"/>
    <w:rsid w:val="004E43A4"/>
    <w:rsid w:val="004E4BD6"/>
    <w:rsid w:val="004E5963"/>
    <w:rsid w:val="004F3ECD"/>
    <w:rsid w:val="004F69A6"/>
    <w:rsid w:val="0050415E"/>
    <w:rsid w:val="00504ADB"/>
    <w:rsid w:val="00512252"/>
    <w:rsid w:val="0051242D"/>
    <w:rsid w:val="00514E1B"/>
    <w:rsid w:val="00522D8E"/>
    <w:rsid w:val="00523FBC"/>
    <w:rsid w:val="0053123A"/>
    <w:rsid w:val="005473B2"/>
    <w:rsid w:val="0055325D"/>
    <w:rsid w:val="00555B7A"/>
    <w:rsid w:val="00555E8D"/>
    <w:rsid w:val="0056352D"/>
    <w:rsid w:val="00577449"/>
    <w:rsid w:val="0058194F"/>
    <w:rsid w:val="005858E6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4DA3"/>
    <w:rsid w:val="00693020"/>
    <w:rsid w:val="006939B2"/>
    <w:rsid w:val="006A10D9"/>
    <w:rsid w:val="006B2380"/>
    <w:rsid w:val="006B6BF0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B7E"/>
    <w:rsid w:val="00700969"/>
    <w:rsid w:val="00701568"/>
    <w:rsid w:val="007104BC"/>
    <w:rsid w:val="00745278"/>
    <w:rsid w:val="007508A1"/>
    <w:rsid w:val="00755644"/>
    <w:rsid w:val="0076291A"/>
    <w:rsid w:val="0078044B"/>
    <w:rsid w:val="00794050"/>
    <w:rsid w:val="007B05CD"/>
    <w:rsid w:val="007C49DB"/>
    <w:rsid w:val="007C67FE"/>
    <w:rsid w:val="007D1B07"/>
    <w:rsid w:val="007D58EA"/>
    <w:rsid w:val="007D5E89"/>
    <w:rsid w:val="007E1298"/>
    <w:rsid w:val="007E7AD7"/>
    <w:rsid w:val="007F0DBC"/>
    <w:rsid w:val="007F1407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76605"/>
    <w:rsid w:val="00880AB8"/>
    <w:rsid w:val="00882040"/>
    <w:rsid w:val="00884003"/>
    <w:rsid w:val="00886A23"/>
    <w:rsid w:val="00894A1B"/>
    <w:rsid w:val="00896188"/>
    <w:rsid w:val="008A4304"/>
    <w:rsid w:val="008A6535"/>
    <w:rsid w:val="008A7FAB"/>
    <w:rsid w:val="008B0B5F"/>
    <w:rsid w:val="008B7862"/>
    <w:rsid w:val="008D3559"/>
    <w:rsid w:val="008D4C00"/>
    <w:rsid w:val="008E63A1"/>
    <w:rsid w:val="008F3167"/>
    <w:rsid w:val="009047BA"/>
    <w:rsid w:val="00911449"/>
    <w:rsid w:val="0091404B"/>
    <w:rsid w:val="00921B94"/>
    <w:rsid w:val="00924380"/>
    <w:rsid w:val="00924820"/>
    <w:rsid w:val="00937343"/>
    <w:rsid w:val="009377D6"/>
    <w:rsid w:val="00944730"/>
    <w:rsid w:val="00961C67"/>
    <w:rsid w:val="00964655"/>
    <w:rsid w:val="00965DA0"/>
    <w:rsid w:val="00966F36"/>
    <w:rsid w:val="00974193"/>
    <w:rsid w:val="0097786D"/>
    <w:rsid w:val="00993AE8"/>
    <w:rsid w:val="009A0D55"/>
    <w:rsid w:val="009A6FCA"/>
    <w:rsid w:val="009A7230"/>
    <w:rsid w:val="009C01F3"/>
    <w:rsid w:val="009C44A9"/>
    <w:rsid w:val="009C485F"/>
    <w:rsid w:val="009C77DD"/>
    <w:rsid w:val="009E46CF"/>
    <w:rsid w:val="009F6C75"/>
    <w:rsid w:val="00A00402"/>
    <w:rsid w:val="00A05255"/>
    <w:rsid w:val="00A150C8"/>
    <w:rsid w:val="00A266D0"/>
    <w:rsid w:val="00A26A5F"/>
    <w:rsid w:val="00A33507"/>
    <w:rsid w:val="00A35FB9"/>
    <w:rsid w:val="00A36FF9"/>
    <w:rsid w:val="00A41A08"/>
    <w:rsid w:val="00A772A2"/>
    <w:rsid w:val="00A77BB0"/>
    <w:rsid w:val="00A83D7D"/>
    <w:rsid w:val="00A9267A"/>
    <w:rsid w:val="00A945CA"/>
    <w:rsid w:val="00A95768"/>
    <w:rsid w:val="00AA7967"/>
    <w:rsid w:val="00AB0DDD"/>
    <w:rsid w:val="00AC118E"/>
    <w:rsid w:val="00AC14A1"/>
    <w:rsid w:val="00AD20BE"/>
    <w:rsid w:val="00AD31EA"/>
    <w:rsid w:val="00AD71CD"/>
    <w:rsid w:val="00AF5F1D"/>
    <w:rsid w:val="00B05C87"/>
    <w:rsid w:val="00B06D07"/>
    <w:rsid w:val="00B2333C"/>
    <w:rsid w:val="00B2421D"/>
    <w:rsid w:val="00B41714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837CE"/>
    <w:rsid w:val="00B95650"/>
    <w:rsid w:val="00BA248C"/>
    <w:rsid w:val="00BA66DD"/>
    <w:rsid w:val="00BA6847"/>
    <w:rsid w:val="00BB04C0"/>
    <w:rsid w:val="00BB442B"/>
    <w:rsid w:val="00BC19AD"/>
    <w:rsid w:val="00BC2820"/>
    <w:rsid w:val="00BC475B"/>
    <w:rsid w:val="00BD07B6"/>
    <w:rsid w:val="00BD446D"/>
    <w:rsid w:val="00BE27BC"/>
    <w:rsid w:val="00C0084A"/>
    <w:rsid w:val="00C00D4C"/>
    <w:rsid w:val="00C062F9"/>
    <w:rsid w:val="00C07D41"/>
    <w:rsid w:val="00C217B2"/>
    <w:rsid w:val="00C37576"/>
    <w:rsid w:val="00C50606"/>
    <w:rsid w:val="00C50DC1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277D"/>
    <w:rsid w:val="00CA4244"/>
    <w:rsid w:val="00CA4F1B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D4C86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46ADC"/>
    <w:rsid w:val="00D61F4A"/>
    <w:rsid w:val="00D62940"/>
    <w:rsid w:val="00D6335B"/>
    <w:rsid w:val="00D6577B"/>
    <w:rsid w:val="00D66474"/>
    <w:rsid w:val="00D66BD4"/>
    <w:rsid w:val="00D7430B"/>
    <w:rsid w:val="00D96E22"/>
    <w:rsid w:val="00DA1653"/>
    <w:rsid w:val="00DA2B48"/>
    <w:rsid w:val="00DA7025"/>
    <w:rsid w:val="00DC5002"/>
    <w:rsid w:val="00DD0E2A"/>
    <w:rsid w:val="00DD2D09"/>
    <w:rsid w:val="00DD49A9"/>
    <w:rsid w:val="00DD796C"/>
    <w:rsid w:val="00DE0C44"/>
    <w:rsid w:val="00DF208E"/>
    <w:rsid w:val="00E00EC6"/>
    <w:rsid w:val="00E06A3C"/>
    <w:rsid w:val="00E3226E"/>
    <w:rsid w:val="00E53E0F"/>
    <w:rsid w:val="00E61E89"/>
    <w:rsid w:val="00E62540"/>
    <w:rsid w:val="00E646F3"/>
    <w:rsid w:val="00E67F95"/>
    <w:rsid w:val="00E705F4"/>
    <w:rsid w:val="00E720D4"/>
    <w:rsid w:val="00E80EED"/>
    <w:rsid w:val="00E821D9"/>
    <w:rsid w:val="00E9420E"/>
    <w:rsid w:val="00E97708"/>
    <w:rsid w:val="00EA0622"/>
    <w:rsid w:val="00EA076A"/>
    <w:rsid w:val="00EA3765"/>
    <w:rsid w:val="00EA506F"/>
    <w:rsid w:val="00EB041F"/>
    <w:rsid w:val="00EB46D6"/>
    <w:rsid w:val="00EC1D87"/>
    <w:rsid w:val="00EC33CD"/>
    <w:rsid w:val="00EC73BF"/>
    <w:rsid w:val="00ED1478"/>
    <w:rsid w:val="00ED28A2"/>
    <w:rsid w:val="00EE453A"/>
    <w:rsid w:val="00EE567D"/>
    <w:rsid w:val="00EF09A4"/>
    <w:rsid w:val="00EF2E84"/>
    <w:rsid w:val="00F00446"/>
    <w:rsid w:val="00F059AF"/>
    <w:rsid w:val="00F07A81"/>
    <w:rsid w:val="00F1189D"/>
    <w:rsid w:val="00F2288C"/>
    <w:rsid w:val="00F24B94"/>
    <w:rsid w:val="00F26692"/>
    <w:rsid w:val="00F40C27"/>
    <w:rsid w:val="00F41174"/>
    <w:rsid w:val="00F42205"/>
    <w:rsid w:val="00F46B68"/>
    <w:rsid w:val="00F54378"/>
    <w:rsid w:val="00F610D7"/>
    <w:rsid w:val="00F6375F"/>
    <w:rsid w:val="00F6615F"/>
    <w:rsid w:val="00F74CE0"/>
    <w:rsid w:val="00F74D81"/>
    <w:rsid w:val="00F76A71"/>
    <w:rsid w:val="00F96824"/>
    <w:rsid w:val="00FB7460"/>
    <w:rsid w:val="00FD1E22"/>
    <w:rsid w:val="00FD1EFD"/>
    <w:rsid w:val="00FD3A65"/>
    <w:rsid w:val="00FD41A9"/>
    <w:rsid w:val="00FD4968"/>
    <w:rsid w:val="00FF18C2"/>
    <w:rsid w:val="00FF44E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1CCA372C"/>
  <w15:docId w15:val="{25957145-239E-44DD-9938-6BDB4689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17CE4F-3524-4199-B193-F58F94130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3</Pages>
  <Words>532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42</cp:revision>
  <cp:lastPrinted>2015-05-19T09:27:00Z</cp:lastPrinted>
  <dcterms:created xsi:type="dcterms:W3CDTF">2015-05-19T21:00:00Z</dcterms:created>
  <dcterms:modified xsi:type="dcterms:W3CDTF">2026-02-24T05:43:00Z</dcterms:modified>
</cp:coreProperties>
</file>