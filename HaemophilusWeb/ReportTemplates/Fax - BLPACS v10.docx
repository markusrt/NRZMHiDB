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B9A1" w14:textId="77777777" w:rsidR="00BF6924" w:rsidRDefault="00DB2EDB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6EEB4C3F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53D90944" w14:textId="77777777" w:rsidR="00BF6924" w:rsidRPr="00172CE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4845639F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290BB683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41657AB5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6D2157A7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32CA312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278B7B0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C2BC615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65B0A17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D9EF4F0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6277A33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387B64B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86924D4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4B69ABA" w14:textId="77777777" w:rsidR="00BF6924" w:rsidRPr="000E5432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C5AB6DF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4F267907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1FDF097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56038BAC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6298"/>
      </w:tblGrid>
      <w:tr w:rsidR="00BF6924" w:rsidRPr="00F80633" w14:paraId="14E6ED22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611235E0" w14:textId="77777777" w:rsidR="00BF6924" w:rsidRPr="00F80633" w:rsidRDefault="00BF6924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12A9BDE6" w14:textId="77777777" w:rsidR="00BF6924" w:rsidRPr="00F80633" w:rsidRDefault="00BF6924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BF6924" w:rsidRPr="00F80633" w14:paraId="07CA93B0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7A23FD40" w14:textId="77777777" w:rsidR="00BF6924" w:rsidRPr="00F80633" w:rsidRDefault="00BF6924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51B78087" w14:textId="77777777" w:rsidR="00BF6924" w:rsidRPr="00F80633" w:rsidRDefault="00BF6924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BF6924" w:rsidRPr="00F80633" w:rsidDel="00F80633" w14:paraId="5AF3B0C5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019075D9" w14:textId="77777777" w:rsidR="00BF6924" w:rsidRPr="00F80633" w:rsidDel="00F80633" w:rsidRDefault="00BF6924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1E05AE12" w14:textId="77777777" w:rsidR="00BF6924" w:rsidRPr="00F80633" w:rsidDel="00F80633" w:rsidRDefault="00BF6924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51D15ECD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82ECFE9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66EB1DFF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4EA9F3E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7EC0509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5489F93E" w14:textId="77777777" w:rsidR="00BF6924" w:rsidRDefault="00BF6924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C2BAA98" w14:textId="77777777" w:rsidR="00BF6924" w:rsidRDefault="00BF6924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423C78B6" w14:textId="77777777" w:rsidR="00BF6924" w:rsidRDefault="00BF6924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4EFC2BF" w14:textId="77777777" w:rsidR="00BF6924" w:rsidRDefault="00BF6924" w:rsidP="00D8683C"/>
    <w:p w14:paraId="1D0EF10E" w14:textId="77777777" w:rsidR="00BF6924" w:rsidRDefault="00BF6924" w:rsidP="00D8683C"/>
    <w:p w14:paraId="7ED38862" w14:textId="77777777" w:rsidR="00E03EE8" w:rsidRDefault="00DB2EDB" w:rsidP="0064497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61540B">
        <w:rPr>
          <w:rFonts w:ascii="Arial" w:hAnsi="Arial" w:cs="Arial"/>
        </w:rPr>
        <w:fldChar w:fldCharType="begin"/>
      </w:r>
      <w:r w:rsidR="0061540B">
        <w:rPr>
          <w:rFonts w:ascii="Arial" w:hAnsi="Arial" w:cs="Arial"/>
        </w:rPr>
        <w:instrText xml:space="preserve"> INCLUDETEXT  "D:\\Development\\NRZMHiDB\\HaemophilusWeb\\ReportTemplates\\BLPACS v10.docx" </w:instrText>
      </w:r>
      <w:r w:rsidR="0061540B">
        <w:rPr>
          <w:rFonts w:ascii="Arial" w:hAnsi="Arial" w:cs="Arial"/>
        </w:rPr>
        <w:fldChar w:fldCharType="separate"/>
      </w:r>
      <w:r w:rsidR="00E03EE8">
        <w:fldChar w:fldCharType="begin"/>
      </w:r>
      <w:r w:rsidR="00E03EE8">
        <w:instrText xml:space="preserve"> INCLUDETEXT  "D:\\Development\\NRZMHiDB\\HaemophilusWeb\\ReportTemplates\\includes\\Seite 1.docx" </w:instrText>
      </w:r>
      <w:r w:rsidR="00E03EE8">
        <w:fldChar w:fldCharType="separate"/>
      </w:r>
      <w:r w:rsidR="00E03EE8">
        <w:rPr>
          <w:rFonts w:ascii="Arial" w:hAnsi="Arial" w:cs="Arial"/>
        </w:rPr>
        <w:t>{SenderName}</w:t>
      </w:r>
    </w:p>
    <w:p w14:paraId="142405F9" w14:textId="77777777" w:rsidR="00E03EE8" w:rsidRPr="004659AD" w:rsidRDefault="00E03EE8" w:rsidP="00270250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4505EA5D" w14:textId="77777777" w:rsidR="00E03EE8" w:rsidRPr="004659AD" w:rsidRDefault="00E03EE8" w:rsidP="00644979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0EFCC183" w14:textId="77777777" w:rsidR="00E03EE8" w:rsidRPr="00270250" w:rsidRDefault="00E03EE8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11987C42" w14:textId="77777777" w:rsidR="00E03EE8" w:rsidRPr="007E1298" w:rsidRDefault="00E03EE8" w:rsidP="00644979">
      <w:pPr>
        <w:rPr>
          <w:rFonts w:ascii="Arial" w:hAnsi="Arial" w:cs="Arial"/>
          <w:b/>
          <w:bCs/>
        </w:rPr>
      </w:pPr>
    </w:p>
    <w:p w14:paraId="21E3B643" w14:textId="77777777" w:rsidR="00E03EE8" w:rsidRDefault="00E03EE8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37D3EA5A" w14:textId="77777777" w:rsidR="00E03EE8" w:rsidRDefault="00E03EE8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57D25982" w14:textId="77777777" w:rsidR="00E03EE8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048DD3DB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50053A1F" w14:textId="77777777" w:rsidR="00E03EE8" w:rsidRDefault="00E03EE8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73938EA0" w14:textId="77777777" w:rsidR="00E03EE8" w:rsidRPr="000E6D63" w:rsidRDefault="00E03EE8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E03EE8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E03EE8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E03EE8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E03EE8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E03EE8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E03EE8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E03EE8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E03EE8" w:rsidRPr="00F923CE" w14:paraId="723F10E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0AFC3" w14:textId="77777777" w:rsidR="00E03EE8" w:rsidRPr="00F923CE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239604" w14:textId="77777777" w:rsidR="00E03EE8" w:rsidRPr="0051595E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E03EE8" w:rsidRPr="00F923CE" w14:paraId="1287BFB6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78A557" w14:textId="77777777" w:rsidR="00E03EE8" w:rsidRPr="00F923CE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6BED9F" w14:textId="77777777" w:rsidR="00E03EE8" w:rsidRPr="00D30BF0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E03EE8" w:rsidRPr="00F923CE" w14:paraId="7F7D9A06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D25F83" w14:textId="77777777" w:rsidR="00E03EE8" w:rsidRPr="00F923CE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A71FD9" w14:textId="77777777" w:rsidR="00E03EE8" w:rsidRPr="00D30BF0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E03EE8" w:rsidRPr="00F923CE" w14:paraId="7A4BCF46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8AE25A" w14:textId="77777777" w:rsidR="00E03EE8" w:rsidRPr="00F923CE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1A4813" w14:textId="77777777" w:rsidR="00E03EE8" w:rsidRPr="00D30BF0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E03EE8" w:rsidRPr="00F923CE" w14:paraId="368DE22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BB07B" w14:textId="77777777" w:rsidR="00E03EE8" w:rsidRPr="00F923CE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8E48DB" w14:textId="77777777" w:rsidR="00E03EE8" w:rsidRPr="00D30BF0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E03EE8" w:rsidRPr="00F923CE" w14:paraId="42E5C4B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2A083F" w14:textId="77777777" w:rsidR="00E03EE8" w:rsidRPr="00F923CE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B526B" w14:textId="77777777" w:rsidR="00E03EE8" w:rsidRPr="00D30BF0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E03EE8" w:rsidRPr="00F923CE" w14:paraId="034475EF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76A7C" w14:textId="77777777" w:rsidR="00E03EE8" w:rsidRPr="00F923CE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7CC2A8" w14:textId="77777777" w:rsidR="00E03EE8" w:rsidRPr="00D30BF0" w:rsidRDefault="00E03EE8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746D0F90" w14:textId="77777777" w:rsidR="00E03EE8" w:rsidRPr="009B6F20" w:rsidRDefault="00E03EE8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E03EE8" w:rsidRPr="00D30BF0" w14:paraId="5D1BDB8C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16FAFAEF" w14:textId="77777777" w:rsidR="00E03EE8" w:rsidRPr="00D30BF0" w:rsidRDefault="00E03EE8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79515B" w14:textId="77777777" w:rsidR="00E03EE8" w:rsidRPr="00D30BF0" w:rsidRDefault="00E03EE8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32E22F" w14:textId="77777777" w:rsidR="00E03EE8" w:rsidRPr="00D30BF0" w:rsidRDefault="00E03EE8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E03EE8" w:rsidRPr="00D30BF0" w14:paraId="71727B91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10C265BA" w14:textId="77777777" w:rsidR="00E03EE8" w:rsidRPr="00D30BF0" w:rsidRDefault="00E03EE8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C53836" w14:textId="77777777" w:rsidR="00E03EE8" w:rsidRPr="00D30BF0" w:rsidRDefault="00E03EE8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2678" w14:textId="77777777" w:rsidR="00E03EE8" w:rsidRPr="00D30BF0" w:rsidRDefault="00E03EE8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E03EE8" w:rsidRPr="00D30BF0" w14:paraId="64295E6F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4FFB6FCC" w14:textId="77777777" w:rsidR="00E03EE8" w:rsidRPr="00D30BF0" w:rsidRDefault="00E03EE8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E03EE8" w14:paraId="025AA8F3" w14:textId="77777777" w:rsidTr="001421A2">
              <w:tc>
                <w:tcPr>
                  <w:tcW w:w="1914" w:type="dxa"/>
                  <w:shd w:val="clear" w:color="auto" w:fill="auto"/>
                </w:tcPr>
                <w:p w14:paraId="7BFCC457" w14:textId="77777777" w:rsidR="00E03EE8" w:rsidRPr="00665A18" w:rsidRDefault="00E03EE8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2B0538A4" w14:textId="77777777" w:rsidR="00E03EE8" w:rsidRPr="00665A18" w:rsidRDefault="00E03EE8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6B101CAF" w14:textId="77777777" w:rsidR="00E03EE8" w:rsidRPr="00D30BF0" w:rsidRDefault="00E03EE8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218B8A5" w14:textId="77777777" w:rsidR="00E03EE8" w:rsidRDefault="00E03EE8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29705022" w14:textId="77777777" w:rsidR="00E03EE8" w:rsidRPr="0001760C" w:rsidRDefault="00E03EE8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54BEF90C" w14:textId="77777777" w:rsidR="00E03EE8" w:rsidRPr="0001760C" w:rsidRDefault="00E03EE8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3D653340" w14:textId="77777777" w:rsidR="00E03EE8" w:rsidRPr="0001760C" w:rsidRDefault="00E03EE8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6E6BFBAF" w14:textId="77777777" w:rsidR="00E03EE8" w:rsidRPr="00644979" w:rsidRDefault="00E03EE8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3A4C5831" w14:textId="77777777" w:rsidR="00E03EE8" w:rsidRPr="00C75525" w:rsidRDefault="00E03EE8" w:rsidP="007A709E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fldChar w:fldCharType="end"/>
      </w:r>
      <w:r>
        <w:rPr>
          <w:rFonts w:ascii="Arial" w:hAnsi="Arial" w:cs="Arial"/>
          <w:b/>
        </w:rPr>
        <w:br w:type="page"/>
      </w:r>
      <w:r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Pr="00C75525">
        <w:rPr>
          <w:rFonts w:ascii="Arial" w:hAnsi="Arial" w:cs="Arial"/>
          <w:b/>
          <w:u w:val="single"/>
        </w:rPr>
        <w:t xml:space="preserve"> </w:t>
      </w:r>
      <w:r w:rsidRPr="000B1866">
        <w:rPr>
          <w:rFonts w:ascii="Arial" w:hAnsi="Arial" w:cs="Arial"/>
          <w:b/>
          <w:u w:val="single"/>
        </w:rPr>
        <w:t>Resistenz</w:t>
      </w:r>
    </w:p>
    <w:p w14:paraId="1DE02DEA" w14:textId="77777777" w:rsidR="00E03EE8" w:rsidRDefault="00E03EE8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E03EE8" w:rsidRPr="00F923CE" w14:paraId="15673DA0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3C4E22E1" w14:textId="77777777" w:rsidR="00E03EE8" w:rsidRPr="005B3C64" w:rsidRDefault="00E03EE8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-Laktamase</w:t>
            </w:r>
          </w:p>
        </w:tc>
        <w:tc>
          <w:tcPr>
            <w:tcW w:w="2588" w:type="dxa"/>
            <w:vMerge w:val="restart"/>
            <w:vAlign w:val="center"/>
          </w:tcPr>
          <w:p w14:paraId="1C9CE669" w14:textId="77777777" w:rsidR="00E03EE8" w:rsidRDefault="00E03EE8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4A40075C" w14:textId="77777777" w:rsidR="00E03EE8" w:rsidRDefault="00E03EE8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E03EE8" w:rsidRPr="00F923CE" w14:paraId="03304659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34B3D780" w14:textId="77777777" w:rsidR="00E03EE8" w:rsidRPr="005B3C64" w:rsidRDefault="00E03EE8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725F2210" w14:textId="77777777" w:rsidR="00E03EE8" w:rsidRPr="00F923CE" w:rsidRDefault="00E03EE8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46AAB47A" w14:textId="77777777" w:rsidR="00E03EE8" w:rsidRDefault="00E03EE8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1DDA7F1E" w14:textId="77777777" w:rsidR="00E03EE8" w:rsidRDefault="00E03EE8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624B70B9" w14:textId="77777777" w:rsidR="00E03EE8" w:rsidRDefault="00E03EE8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E03EE8" w:rsidRPr="00F923CE" w14:paraId="335A4935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6E076F57" w14:textId="77777777" w:rsidR="00E03EE8" w:rsidRPr="005B3C64" w:rsidRDefault="00E03EE8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{#ETests}{Antibiotic}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Etest</w:t>
            </w:r>
          </w:p>
        </w:tc>
        <w:tc>
          <w:tcPr>
            <w:tcW w:w="2588" w:type="dxa"/>
          </w:tcPr>
          <w:p w14:paraId="2E47407D" w14:textId="77777777" w:rsidR="00E03EE8" w:rsidRPr="00F923CE" w:rsidRDefault="00E03EE8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7E81CAC1" w14:textId="77777777" w:rsidR="00E03EE8" w:rsidRDefault="00E03EE8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544C5C07" w14:textId="77777777" w:rsidR="00E03EE8" w:rsidRPr="000F3FD1" w:rsidRDefault="00E03EE8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10735396" w14:textId="77777777" w:rsidR="00E03EE8" w:rsidRPr="000F3FD1" w:rsidRDefault="00E03EE8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{/ETests}</w:t>
            </w:r>
          </w:p>
        </w:tc>
      </w:tr>
    </w:tbl>
    <w:p w14:paraId="29B73412" w14:textId="77777777" w:rsidR="00E03EE8" w:rsidRDefault="00E03EE8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74556AC1" w14:textId="77777777" w:rsidR="00E03EE8" w:rsidRPr="00D6335B" w:rsidRDefault="00E03EE8" w:rsidP="000427FC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jc w:val="both"/>
        <w:rPr>
          <w:rFonts w:ascii="Arial" w:hAnsi="Arial" w:cs="Arial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>:</w:t>
      </w:r>
      <w:r>
        <w:rPr>
          <w:rFonts w:ascii="Arial" w:hAnsi="Arial" w:cs="Arial"/>
          <w:bCs/>
          <w:color w:val="000000"/>
        </w:rPr>
        <w:t xml:space="preserve"> </w:t>
      </w:r>
      <w:r w:rsidRPr="0001760C">
        <w:rPr>
          <w:rFonts w:ascii="Arial" w:hAnsi="Arial" w:cs="Arial"/>
          <w:bCs/>
          <w:color w:val="000000"/>
        </w:rPr>
        <w:t xml:space="preserve">Die Resistenztestung spricht für ein </w:t>
      </w:r>
      <w:r>
        <w:rPr>
          <w:rFonts w:ascii="Arial" w:hAnsi="Arial" w:cs="Arial"/>
          <w:bCs/>
          <w:color w:val="000000"/>
        </w:rPr>
        <w:t>β</w:t>
      </w:r>
      <w:r>
        <w:rPr>
          <w:rFonts w:ascii="Arial" w:hAnsi="Arial" w:cs="Arial"/>
          <w:bCs/>
          <w:color w:val="000000"/>
        </w:rPr>
        <w:noBreakHyphen/>
        <w:t>Laktamase-positives Ampicillin-resistentes</w:t>
      </w:r>
      <w:r w:rsidRPr="0001760C">
        <w:rPr>
          <w:rFonts w:ascii="Arial" w:hAnsi="Arial" w:cs="Arial"/>
          <w:bCs/>
          <w:color w:val="000000"/>
        </w:rPr>
        <w:t xml:space="preserve"> Isolat</w:t>
      </w:r>
      <w:r>
        <w:rPr>
          <w:rFonts w:ascii="Arial" w:hAnsi="Arial" w:cs="Arial"/>
          <w:bCs/>
          <w:color w:val="000000"/>
        </w:rPr>
        <w:t xml:space="preserve"> (BLPAR)</w:t>
      </w:r>
      <w:r w:rsidRPr="0001760C">
        <w:rPr>
          <w:rFonts w:ascii="Arial" w:hAnsi="Arial" w:cs="Arial"/>
          <w:bCs/>
          <w:color w:val="000000"/>
        </w:rPr>
        <w:t>.</w:t>
      </w:r>
      <w:r>
        <w:rPr>
          <w:rFonts w:ascii="Arial" w:hAnsi="Arial" w:cs="Arial"/>
          <w:bCs/>
          <w:color w:val="000000"/>
        </w:rPr>
        <w:t xml:space="preserve"> Von einer Wirksamkeit von β-Lactamase-Inhibitoren sowie </w:t>
      </w:r>
      <w:r w:rsidRPr="00C50FE3">
        <w:rPr>
          <w:rFonts w:ascii="Arial" w:hAnsi="Arial" w:cs="Arial"/>
          <w:bCs/>
          <w:color w:val="000000"/>
        </w:rPr>
        <w:t>einer Sensibilität gegen Cephalosporine der Gruppe 3a</w:t>
      </w:r>
      <w:r>
        <w:rPr>
          <w:rFonts w:ascii="Arial" w:hAnsi="Arial" w:cs="Arial"/>
          <w:bCs/>
          <w:color w:val="000000"/>
        </w:rPr>
        <w:t xml:space="preserve"> </w:t>
      </w:r>
      <w:r w:rsidRPr="0001760C">
        <w:rPr>
          <w:rFonts w:ascii="Arial" w:hAnsi="Arial" w:cs="Arial"/>
          <w:bCs/>
          <w:color w:val="000000"/>
        </w:rPr>
        <w:t>ist auszugehen</w:t>
      </w:r>
      <w:r>
        <w:rPr>
          <w:rFonts w:ascii="Arial" w:hAnsi="Arial" w:cs="Arial"/>
          <w:bCs/>
          <w:color w:val="000000"/>
        </w:rPr>
        <w:t>.</w:t>
      </w:r>
    </w:p>
    <w:p w14:paraId="0BED749D" w14:textId="77777777" w:rsidR="00E03EE8" w:rsidRPr="008E63A1" w:rsidRDefault="00E03EE8" w:rsidP="000427FC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23A2D823" w14:textId="77777777" w:rsidR="00E03EE8" w:rsidRPr="007E1C70" w:rsidRDefault="00E03EE8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Pr="007E1C70">
        <w:rPr>
          <w:rFonts w:ascii="Arial" w:hAnsi="Arial" w:cs="Arial"/>
        </w:rPr>
        <w:t>Mit freundlichen Grüßen</w:t>
      </w:r>
    </w:p>
    <w:p w14:paraId="394A732F" w14:textId="77777777" w:rsidR="00E03EE8" w:rsidRPr="007E1C70" w:rsidRDefault="00E03EE8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78319BF3" w14:textId="77777777" w:rsidR="00E03EE8" w:rsidRPr="001F11A5" w:rsidRDefault="00E03EE8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2238BD3A" w14:textId="77777777" w:rsidR="00E03EE8" w:rsidRPr="007E1C70" w:rsidRDefault="00E03EE8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75C02EF6" w14:textId="77777777" w:rsidR="00E03EE8" w:rsidRPr="00A16931" w:rsidRDefault="00E03EE8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196B5D81" w14:textId="26DA99C5" w:rsidR="00E03EE8" w:rsidRPr="00156C1F" w:rsidRDefault="00E03EE8" w:rsidP="00F909FD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fldChar w:fldCharType="end"/>
      </w:r>
    </w:p>
    <w:p w14:paraId="77DEE1B9" w14:textId="77777777" w:rsidR="00BE3D48" w:rsidRPr="00FA44F4" w:rsidRDefault="0061540B" w:rsidP="00D375F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b/>
          <w:sz w:val="16"/>
          <w:szCs w:val="22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>
        <w:rPr>
          <w:rFonts w:ascii="Arial" w:hAnsi="Arial" w:cs="Arial"/>
        </w:rPr>
        <w:fldChar w:fldCharType="separate"/>
      </w:r>
      <w:r w:rsidR="00BE3D48"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</w:p>
    <w:p w14:paraId="23D84D6A" w14:textId="15653ABC" w:rsidR="007E1298" w:rsidRPr="009C44A9" w:rsidRDefault="0061540B" w:rsidP="0061540B">
      <w:pPr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end"/>
      </w:r>
    </w:p>
    <w:sectPr w:rsidR="007E1298" w:rsidRPr="009C44A9" w:rsidSect="000C66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50E1D" w14:textId="77777777" w:rsidR="00084560" w:rsidRDefault="00084560">
      <w:r>
        <w:separator/>
      </w:r>
    </w:p>
  </w:endnote>
  <w:endnote w:type="continuationSeparator" w:id="0">
    <w:p w14:paraId="73292DEE" w14:textId="77777777" w:rsidR="00084560" w:rsidRDefault="00084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CD46" w14:textId="2D5EB2EE" w:rsidR="00CA5006" w:rsidRPr="006A7241" w:rsidRDefault="007E22A5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CA5006" w:rsidRPr="006A7241">
      <w:rPr>
        <w:sz w:val="17"/>
        <w:szCs w:val="17"/>
      </w:rPr>
      <w:t>www.nrzmhi.de</w:t>
    </w:r>
    <w:r w:rsidR="00000000">
      <w:rPr>
        <w:noProof/>
      </w:rPr>
      <w:pict w14:anchorId="1E77E5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830767938" o:spid="_x0000_s1169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CA5006" w:rsidRPr="006A7241">
      <w:rPr>
        <w:sz w:val="17"/>
        <w:szCs w:val="17"/>
      </w:rPr>
      <w:t xml:space="preserve"> </w:t>
    </w:r>
    <w:r w:rsidR="00CA5006" w:rsidRPr="006A7241">
      <w:rPr>
        <w:sz w:val="17"/>
        <w:szCs w:val="17"/>
      </w:rPr>
      <w:tab/>
      <w:t xml:space="preserve">Befund </w:t>
    </w:r>
    <w:r w:rsidR="00CA5006">
      <w:rPr>
        <w:sz w:val="17"/>
        <w:szCs w:val="17"/>
      </w:rPr>
      <w:t xml:space="preserve">vom {Date} </w:t>
    </w:r>
    <w:r w:rsidR="00CA5006" w:rsidRPr="006A7241">
      <w:rPr>
        <w:sz w:val="17"/>
        <w:szCs w:val="17"/>
      </w:rPr>
      <w:t>zu</w:t>
    </w:r>
    <w:r w:rsidR="00CA5006">
      <w:rPr>
        <w:sz w:val="17"/>
        <w:szCs w:val="17"/>
      </w:rPr>
      <w:t xml:space="preserve"> </w:t>
    </w:r>
    <w:r w:rsidR="00CA5006" w:rsidRPr="007B3CB5">
      <w:rPr>
        <w:sz w:val="17"/>
        <w:szCs w:val="17"/>
      </w:rPr>
      <w:t>{LaboratoryNumberWithPrefix}</w:t>
    </w:r>
    <w:r w:rsidR="00CA5006" w:rsidRPr="006A7241">
      <w:rPr>
        <w:sz w:val="17"/>
        <w:szCs w:val="17"/>
      </w:rPr>
      <w:t xml:space="preserve">; Seite </w:t>
    </w:r>
    <w:r w:rsidR="00CA5006" w:rsidRPr="006A7241">
      <w:rPr>
        <w:rStyle w:val="Seitenzahl"/>
        <w:sz w:val="17"/>
        <w:szCs w:val="17"/>
      </w:rPr>
      <w:fldChar w:fldCharType="begin"/>
    </w:r>
    <w:r w:rsidR="00CA5006" w:rsidRPr="006A7241">
      <w:rPr>
        <w:rStyle w:val="Seitenzahl"/>
        <w:sz w:val="17"/>
        <w:szCs w:val="17"/>
      </w:rPr>
      <w:instrText xml:space="preserve"> PAGE </w:instrText>
    </w:r>
    <w:r w:rsidR="00CA5006" w:rsidRPr="006A7241">
      <w:rPr>
        <w:rStyle w:val="Seitenzahl"/>
        <w:sz w:val="17"/>
        <w:szCs w:val="17"/>
      </w:rPr>
      <w:fldChar w:fldCharType="separate"/>
    </w:r>
    <w:r w:rsidR="00CA5006">
      <w:rPr>
        <w:rStyle w:val="Seitenzahl"/>
        <w:noProof/>
        <w:sz w:val="17"/>
        <w:szCs w:val="17"/>
      </w:rPr>
      <w:t>2</w:t>
    </w:r>
    <w:r w:rsidR="00CA5006" w:rsidRPr="006A7241">
      <w:rPr>
        <w:rStyle w:val="Seitenzahl"/>
        <w:sz w:val="17"/>
        <w:szCs w:val="17"/>
      </w:rPr>
      <w:fldChar w:fldCharType="end"/>
    </w:r>
    <w:r w:rsidR="00CA5006" w:rsidRPr="006A7241">
      <w:rPr>
        <w:rStyle w:val="Seitenzahl"/>
        <w:sz w:val="17"/>
        <w:szCs w:val="17"/>
      </w:rPr>
      <w:t xml:space="preserve"> von </w:t>
    </w:r>
    <w:r w:rsidR="00CA5006" w:rsidRPr="006A7241">
      <w:rPr>
        <w:rStyle w:val="Seitenzahl"/>
        <w:sz w:val="17"/>
        <w:szCs w:val="17"/>
      </w:rPr>
      <w:fldChar w:fldCharType="begin"/>
    </w:r>
    <w:r w:rsidR="00CA5006" w:rsidRPr="006A7241">
      <w:rPr>
        <w:rStyle w:val="Seitenzahl"/>
        <w:sz w:val="17"/>
        <w:szCs w:val="17"/>
      </w:rPr>
      <w:instrText xml:space="preserve"> NUMPAGES </w:instrText>
    </w:r>
    <w:r w:rsidR="00CA5006" w:rsidRPr="006A7241">
      <w:rPr>
        <w:rStyle w:val="Seitenzahl"/>
        <w:sz w:val="17"/>
        <w:szCs w:val="17"/>
      </w:rPr>
      <w:fldChar w:fldCharType="separate"/>
    </w:r>
    <w:r w:rsidR="00CA5006">
      <w:rPr>
        <w:rStyle w:val="Seitenzahl"/>
        <w:noProof/>
        <w:sz w:val="17"/>
        <w:szCs w:val="17"/>
      </w:rPr>
      <w:t>3</w:t>
    </w:r>
    <w:r w:rsidR="00CA5006" w:rsidRPr="006A7241">
      <w:rPr>
        <w:rStyle w:val="Seitenzahl"/>
        <w:sz w:val="17"/>
        <w:szCs w:val="17"/>
      </w:rPr>
      <w:fldChar w:fldCharType="end"/>
    </w:r>
  </w:p>
  <w:p w14:paraId="778AB79E" w14:textId="77777777" w:rsidR="00CA5006" w:rsidRPr="006A7241" w:rsidRDefault="00CA5006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1FB30ECA" w14:textId="77777777" w:rsidR="00CA5006" w:rsidRPr="006A7241" w:rsidRDefault="00CA5006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34B1335" w14:textId="77777777" w:rsidR="00CA5006" w:rsidRPr="006A7241" w:rsidRDefault="00CA5006" w:rsidP="00442A30">
    <w:pPr>
      <w:rPr>
        <w:sz w:val="17"/>
        <w:szCs w:val="17"/>
      </w:rPr>
    </w:pPr>
  </w:p>
  <w:p w14:paraId="5833C2AB" w14:textId="234690AB" w:rsidR="00FD3A65" w:rsidRPr="003E20A1" w:rsidRDefault="007E22A5" w:rsidP="003E20A1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FCA9" w14:textId="4716A834" w:rsidR="00CA5006" w:rsidRPr="006A7241" w:rsidRDefault="007E22A5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CA5006" w:rsidRPr="006A7241">
      <w:rPr>
        <w:sz w:val="17"/>
        <w:szCs w:val="17"/>
      </w:rPr>
      <w:t>www.nrzmhi.de</w:t>
    </w:r>
    <w:r w:rsidR="00000000">
      <w:rPr>
        <w:noProof/>
      </w:rPr>
      <w:pict w14:anchorId="7032BC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0689396" o:spid="_x0000_s1168" type="#_x0000_t75" alt="ML-13135-01_DAkkS-Symbol_grau1-1" style="position:absolute;margin-left:401.25pt;margin-top:-13.1pt;width:111pt;height:63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CA5006" w:rsidRPr="006A7241">
      <w:rPr>
        <w:sz w:val="17"/>
        <w:szCs w:val="17"/>
      </w:rPr>
      <w:t xml:space="preserve"> </w:t>
    </w:r>
    <w:r w:rsidR="00CA5006" w:rsidRPr="006A7241">
      <w:rPr>
        <w:sz w:val="17"/>
        <w:szCs w:val="17"/>
      </w:rPr>
      <w:tab/>
      <w:t xml:space="preserve">Befund </w:t>
    </w:r>
    <w:r w:rsidR="00CA5006">
      <w:rPr>
        <w:sz w:val="17"/>
        <w:szCs w:val="17"/>
      </w:rPr>
      <w:t xml:space="preserve">vom {Date} </w:t>
    </w:r>
    <w:r w:rsidR="00CA5006" w:rsidRPr="006A7241">
      <w:rPr>
        <w:sz w:val="17"/>
        <w:szCs w:val="17"/>
      </w:rPr>
      <w:t>zu</w:t>
    </w:r>
    <w:r w:rsidR="00CA5006">
      <w:rPr>
        <w:sz w:val="17"/>
        <w:szCs w:val="17"/>
      </w:rPr>
      <w:t xml:space="preserve"> </w:t>
    </w:r>
    <w:r w:rsidR="00CA5006" w:rsidRPr="007B3CB5">
      <w:rPr>
        <w:sz w:val="17"/>
        <w:szCs w:val="17"/>
      </w:rPr>
      <w:t>{LaboratoryNumberWithPrefix}</w:t>
    </w:r>
    <w:r w:rsidR="00CA5006" w:rsidRPr="006A7241">
      <w:rPr>
        <w:sz w:val="17"/>
        <w:szCs w:val="17"/>
      </w:rPr>
      <w:t xml:space="preserve">; Seite </w:t>
    </w:r>
    <w:r w:rsidR="00CA5006" w:rsidRPr="006A7241">
      <w:rPr>
        <w:rStyle w:val="Seitenzahl"/>
        <w:sz w:val="17"/>
        <w:szCs w:val="17"/>
      </w:rPr>
      <w:fldChar w:fldCharType="begin"/>
    </w:r>
    <w:r w:rsidR="00CA5006" w:rsidRPr="006A7241">
      <w:rPr>
        <w:rStyle w:val="Seitenzahl"/>
        <w:sz w:val="17"/>
        <w:szCs w:val="17"/>
      </w:rPr>
      <w:instrText xml:space="preserve"> PAGE </w:instrText>
    </w:r>
    <w:r w:rsidR="00CA5006" w:rsidRPr="006A7241">
      <w:rPr>
        <w:rStyle w:val="Seitenzahl"/>
        <w:sz w:val="17"/>
        <w:szCs w:val="17"/>
      </w:rPr>
      <w:fldChar w:fldCharType="separate"/>
    </w:r>
    <w:r w:rsidR="00CA5006">
      <w:rPr>
        <w:rStyle w:val="Seitenzahl"/>
        <w:noProof/>
        <w:sz w:val="17"/>
        <w:szCs w:val="17"/>
      </w:rPr>
      <w:t>3</w:t>
    </w:r>
    <w:r w:rsidR="00CA5006" w:rsidRPr="006A7241">
      <w:rPr>
        <w:rStyle w:val="Seitenzahl"/>
        <w:sz w:val="17"/>
        <w:szCs w:val="17"/>
      </w:rPr>
      <w:fldChar w:fldCharType="end"/>
    </w:r>
    <w:r w:rsidR="00CA5006" w:rsidRPr="006A7241">
      <w:rPr>
        <w:rStyle w:val="Seitenzahl"/>
        <w:sz w:val="17"/>
        <w:szCs w:val="17"/>
      </w:rPr>
      <w:t xml:space="preserve"> von </w:t>
    </w:r>
    <w:r w:rsidR="00CA5006" w:rsidRPr="006A7241">
      <w:rPr>
        <w:rStyle w:val="Seitenzahl"/>
        <w:sz w:val="17"/>
        <w:szCs w:val="17"/>
      </w:rPr>
      <w:fldChar w:fldCharType="begin"/>
    </w:r>
    <w:r w:rsidR="00CA5006" w:rsidRPr="006A7241">
      <w:rPr>
        <w:rStyle w:val="Seitenzahl"/>
        <w:sz w:val="17"/>
        <w:szCs w:val="17"/>
      </w:rPr>
      <w:instrText xml:space="preserve"> NUMPAGES </w:instrText>
    </w:r>
    <w:r w:rsidR="00CA5006" w:rsidRPr="006A7241">
      <w:rPr>
        <w:rStyle w:val="Seitenzahl"/>
        <w:sz w:val="17"/>
        <w:szCs w:val="17"/>
      </w:rPr>
      <w:fldChar w:fldCharType="separate"/>
    </w:r>
    <w:r w:rsidR="00CA5006">
      <w:rPr>
        <w:rStyle w:val="Seitenzahl"/>
        <w:noProof/>
        <w:sz w:val="17"/>
        <w:szCs w:val="17"/>
      </w:rPr>
      <w:t>3</w:t>
    </w:r>
    <w:r w:rsidR="00CA5006" w:rsidRPr="006A7241">
      <w:rPr>
        <w:rStyle w:val="Seitenzahl"/>
        <w:sz w:val="17"/>
        <w:szCs w:val="17"/>
      </w:rPr>
      <w:fldChar w:fldCharType="end"/>
    </w:r>
  </w:p>
  <w:p w14:paraId="66F3A5D3" w14:textId="77777777" w:rsidR="00CA5006" w:rsidRPr="006A7241" w:rsidRDefault="00CA5006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2C2D85F7" w14:textId="77777777" w:rsidR="00CA5006" w:rsidRPr="006A7241" w:rsidRDefault="00CA5006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6979274D" w14:textId="77777777" w:rsidR="00CA5006" w:rsidRPr="006A7241" w:rsidRDefault="00CA5006" w:rsidP="00442A30">
    <w:pPr>
      <w:rPr>
        <w:sz w:val="17"/>
        <w:szCs w:val="17"/>
      </w:rPr>
    </w:pPr>
  </w:p>
  <w:p w14:paraId="3A9D9498" w14:textId="203F286A" w:rsidR="008E63A1" w:rsidRPr="003E20A1" w:rsidRDefault="007E22A5" w:rsidP="003E20A1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D64C1" w14:textId="75821722" w:rsidR="00CA5006" w:rsidRPr="006A7241" w:rsidRDefault="007E22A5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CA5006" w:rsidRPr="006A7241">
      <w:rPr>
        <w:sz w:val="17"/>
        <w:szCs w:val="17"/>
      </w:rPr>
      <w:t>www.nrzmhi.de</w:t>
    </w:r>
    <w:r w:rsidR="00000000">
      <w:rPr>
        <w:noProof/>
      </w:rPr>
      <w:pict w14:anchorId="01CA32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67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CA5006" w:rsidRPr="006A7241">
      <w:rPr>
        <w:sz w:val="17"/>
        <w:szCs w:val="17"/>
      </w:rPr>
      <w:t xml:space="preserve"> </w:t>
    </w:r>
    <w:r w:rsidR="00CA5006" w:rsidRPr="006A7241">
      <w:rPr>
        <w:sz w:val="17"/>
        <w:szCs w:val="17"/>
      </w:rPr>
      <w:tab/>
      <w:t xml:space="preserve">Befund </w:t>
    </w:r>
    <w:r w:rsidR="00CA5006">
      <w:rPr>
        <w:sz w:val="17"/>
        <w:szCs w:val="17"/>
      </w:rPr>
      <w:t xml:space="preserve">vom {Date} </w:t>
    </w:r>
    <w:r w:rsidR="00CA5006" w:rsidRPr="006A7241">
      <w:rPr>
        <w:sz w:val="17"/>
        <w:szCs w:val="17"/>
      </w:rPr>
      <w:t>zu</w:t>
    </w:r>
    <w:r w:rsidR="00CA5006">
      <w:rPr>
        <w:sz w:val="17"/>
        <w:szCs w:val="17"/>
      </w:rPr>
      <w:t xml:space="preserve"> </w:t>
    </w:r>
    <w:r w:rsidR="00CA5006" w:rsidRPr="007B3CB5">
      <w:rPr>
        <w:sz w:val="17"/>
        <w:szCs w:val="17"/>
      </w:rPr>
      <w:t>{LaboratoryNumberWithPrefix}</w:t>
    </w:r>
    <w:r w:rsidR="00CA5006" w:rsidRPr="006A7241">
      <w:rPr>
        <w:sz w:val="17"/>
        <w:szCs w:val="17"/>
      </w:rPr>
      <w:t xml:space="preserve">; Seite </w:t>
    </w:r>
    <w:r w:rsidR="00CA5006" w:rsidRPr="006A7241">
      <w:rPr>
        <w:rStyle w:val="Seitenzahl"/>
        <w:sz w:val="17"/>
        <w:szCs w:val="17"/>
      </w:rPr>
      <w:fldChar w:fldCharType="begin"/>
    </w:r>
    <w:r w:rsidR="00CA5006" w:rsidRPr="006A7241">
      <w:rPr>
        <w:rStyle w:val="Seitenzahl"/>
        <w:sz w:val="17"/>
        <w:szCs w:val="17"/>
      </w:rPr>
      <w:instrText xml:space="preserve"> PAGE </w:instrText>
    </w:r>
    <w:r w:rsidR="00CA5006" w:rsidRPr="006A7241">
      <w:rPr>
        <w:rStyle w:val="Seitenzahl"/>
        <w:sz w:val="17"/>
        <w:szCs w:val="17"/>
      </w:rPr>
      <w:fldChar w:fldCharType="separate"/>
    </w:r>
    <w:r w:rsidR="00CA5006">
      <w:rPr>
        <w:rStyle w:val="Seitenzahl"/>
        <w:noProof/>
        <w:sz w:val="17"/>
        <w:szCs w:val="17"/>
      </w:rPr>
      <w:t>1</w:t>
    </w:r>
    <w:r w:rsidR="00CA5006" w:rsidRPr="006A7241">
      <w:rPr>
        <w:rStyle w:val="Seitenzahl"/>
        <w:sz w:val="17"/>
        <w:szCs w:val="17"/>
      </w:rPr>
      <w:fldChar w:fldCharType="end"/>
    </w:r>
    <w:r w:rsidR="00CA5006" w:rsidRPr="006A7241">
      <w:rPr>
        <w:rStyle w:val="Seitenzahl"/>
        <w:sz w:val="17"/>
        <w:szCs w:val="17"/>
      </w:rPr>
      <w:t xml:space="preserve"> von </w:t>
    </w:r>
    <w:r w:rsidR="00CA5006" w:rsidRPr="006A7241">
      <w:rPr>
        <w:rStyle w:val="Seitenzahl"/>
        <w:sz w:val="17"/>
        <w:szCs w:val="17"/>
      </w:rPr>
      <w:fldChar w:fldCharType="begin"/>
    </w:r>
    <w:r w:rsidR="00CA5006" w:rsidRPr="006A7241">
      <w:rPr>
        <w:rStyle w:val="Seitenzahl"/>
        <w:sz w:val="17"/>
        <w:szCs w:val="17"/>
      </w:rPr>
      <w:instrText xml:space="preserve"> NUMPAGES </w:instrText>
    </w:r>
    <w:r w:rsidR="00CA5006" w:rsidRPr="006A7241">
      <w:rPr>
        <w:rStyle w:val="Seitenzahl"/>
        <w:sz w:val="17"/>
        <w:szCs w:val="17"/>
      </w:rPr>
      <w:fldChar w:fldCharType="separate"/>
    </w:r>
    <w:r w:rsidR="00CA5006">
      <w:rPr>
        <w:rStyle w:val="Seitenzahl"/>
        <w:noProof/>
        <w:sz w:val="17"/>
        <w:szCs w:val="17"/>
      </w:rPr>
      <w:t>3</w:t>
    </w:r>
    <w:r w:rsidR="00CA5006" w:rsidRPr="006A7241">
      <w:rPr>
        <w:rStyle w:val="Seitenzahl"/>
        <w:sz w:val="17"/>
        <w:szCs w:val="17"/>
      </w:rPr>
      <w:fldChar w:fldCharType="end"/>
    </w:r>
  </w:p>
  <w:p w14:paraId="7B7F045F" w14:textId="77777777" w:rsidR="00CA5006" w:rsidRPr="006A7241" w:rsidRDefault="00CA5006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52D79C8F" w14:textId="77777777" w:rsidR="00CA5006" w:rsidRPr="006A7241" w:rsidRDefault="00CA5006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49DF118" w14:textId="77777777" w:rsidR="00CA5006" w:rsidRPr="006A7241" w:rsidRDefault="00CA5006" w:rsidP="00442A30">
    <w:pPr>
      <w:rPr>
        <w:sz w:val="17"/>
        <w:szCs w:val="17"/>
      </w:rPr>
    </w:pPr>
  </w:p>
  <w:p w14:paraId="205BDD0F" w14:textId="2E4A2E45" w:rsidR="005B1304" w:rsidRDefault="007E22A5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A1B8C" w14:textId="77777777" w:rsidR="00084560" w:rsidRDefault="00084560">
      <w:r>
        <w:separator/>
      </w:r>
    </w:p>
  </w:footnote>
  <w:footnote w:type="continuationSeparator" w:id="0">
    <w:p w14:paraId="554B699C" w14:textId="77777777" w:rsidR="00084560" w:rsidRDefault="00084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1E9D" w14:textId="5C38C7DF" w:rsidR="00016AE3" w:rsidRDefault="008D1083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43449B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66" type="#_x0000_t75" alt="nrzmhi_logo_500" style="position:absolute;margin-left:385.15pt;margin-top:2.25pt;width:63.4pt;height:63.4pt;z-index:-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76E0BCF5">
        <v:shape id="Grafik 1" o:spid="_x0000_s1165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016AE3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1130545D" w14:textId="77777777" w:rsidR="00016AE3" w:rsidRDefault="00016AE3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062139C6" w14:textId="77777777" w:rsidR="00016AE3" w:rsidRPr="00635E31" w:rsidRDefault="00016AE3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43B20711" w14:textId="77777777" w:rsidR="00016AE3" w:rsidRDefault="00016AE3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1FC6027A" w14:textId="77777777" w:rsidR="00016AE3" w:rsidRDefault="00016AE3" w:rsidP="00AD2792">
    <w:pPr>
      <w:rPr>
        <w:sz w:val="12"/>
        <w:szCs w:val="12"/>
      </w:rPr>
    </w:pPr>
  </w:p>
  <w:p w14:paraId="0A59B9FF" w14:textId="77777777" w:rsidR="00016AE3" w:rsidRDefault="00016AE3" w:rsidP="00AD2792">
    <w:pPr>
      <w:pStyle w:val="Kopfzeile"/>
      <w:rPr>
        <w:sz w:val="12"/>
        <w:szCs w:val="12"/>
      </w:rPr>
    </w:pPr>
  </w:p>
  <w:p w14:paraId="2F411D8A" w14:textId="77777777" w:rsidR="00016AE3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60DD0F20">
        <v:shapetype id="_x0000_t202" coordsize="21600,21600" o:spt="202" path="m,l,21600r21600,l21600,xe">
          <v:stroke joinstyle="miter"/>
          <v:path gradientshapeok="t" o:connecttype="rect"/>
        </v:shapetype>
        <v:shape id="_x0000_s1164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64">
            <w:txbxContent>
              <w:p w14:paraId="1B9A1EC3" w14:textId="77777777" w:rsidR="00016AE3" w:rsidRDefault="00016AE3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29AD40B" w14:textId="77777777" w:rsidR="00016AE3" w:rsidRDefault="00016AE3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8C55C20" w14:textId="77777777" w:rsidR="00016AE3" w:rsidRDefault="00016AE3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166BFEF6" w14:textId="77777777" w:rsidR="00016AE3" w:rsidRDefault="00016AE3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820EAD7" w14:textId="77777777" w:rsidR="00016AE3" w:rsidRDefault="00016AE3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31DE0FA3" w14:textId="77777777" w:rsidR="00016AE3" w:rsidRDefault="00016AE3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2F0AB3FC" w14:textId="77777777" w:rsidR="00016AE3" w:rsidRDefault="00016AE3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48A7A73C" w14:textId="77777777" w:rsidR="00016AE3" w:rsidRDefault="00016AE3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62C776B8" w14:textId="77777777" w:rsidR="00016AE3" w:rsidRDefault="00016AE3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19226D74" w14:textId="77777777" w:rsidR="00016AE3" w:rsidRDefault="00016AE3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58CDB13D" w14:textId="77777777" w:rsidR="00016AE3" w:rsidRDefault="00016AE3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6615508B" w14:textId="77777777" w:rsidR="00016AE3" w:rsidRDefault="00016AE3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ABFC71A" w14:textId="77777777" w:rsidR="00016AE3" w:rsidRDefault="00016AE3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016AE3">
      <w:rPr>
        <w:sz w:val="12"/>
        <w:szCs w:val="12"/>
      </w:rPr>
      <w:tab/>
    </w:r>
  </w:p>
  <w:p w14:paraId="70170FEC" w14:textId="77777777" w:rsidR="00016AE3" w:rsidRDefault="00016AE3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3FCAB3F1" w14:textId="77777777" w:rsidR="00016AE3" w:rsidRPr="00AD2792" w:rsidRDefault="00016AE3" w:rsidP="00AD2792"/>
  <w:p w14:paraId="21DECDF5" w14:textId="0B6020B3" w:rsidR="000C6668" w:rsidRPr="001623D5" w:rsidRDefault="008D1083" w:rsidP="001623D5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AFDC" w14:textId="59DCD661" w:rsidR="00CA5006" w:rsidRPr="00865DC1" w:rsidRDefault="006F3F9F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0E6385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171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48C0D524">
        <v:shape id="Grafik 1257669685" o:spid="_x0000_s1170" type="#_x0000_t75" alt="RKI_Logo-NRZKL-Deu_RGB-1.JPG" style="position:absolute;margin-left:449.25pt;margin-top:6.75pt;width:55pt;height:5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CA5006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220743CB" w14:textId="77777777" w:rsidR="00CA5006" w:rsidRPr="00865DC1" w:rsidRDefault="00CA5006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0BC0976B" w14:textId="77777777" w:rsidR="00CA5006" w:rsidRPr="00865DC1" w:rsidRDefault="00CA5006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767DA116" w14:textId="77777777" w:rsidR="00CA5006" w:rsidRPr="00865DC1" w:rsidRDefault="00CA5006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4C99B231" w14:textId="77777777" w:rsidR="00CA5006" w:rsidRDefault="00CA5006" w:rsidP="001856C2">
    <w:pPr>
      <w:rPr>
        <w:sz w:val="12"/>
        <w:szCs w:val="12"/>
      </w:rPr>
    </w:pPr>
  </w:p>
  <w:p w14:paraId="3F55DC8A" w14:textId="77777777" w:rsidR="00CA5006" w:rsidRPr="00000C19" w:rsidRDefault="00CA5006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645E4E80" w14:textId="4B47CD9C" w:rsidR="008E63A1" w:rsidRPr="003E20A1" w:rsidRDefault="006F3F9F" w:rsidP="003E20A1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99D3" w14:textId="7796D064" w:rsidR="00D452BD" w:rsidRDefault="005664D1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24AA09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59" type="#_x0000_t75" alt="nrzmhi_logo_500" style="position:absolute;margin-left:385.15pt;margin-top:2.25pt;width:63.4pt;height:63.4pt;z-index:-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13C74038">
        <v:shape id="_x0000_s1158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D452BD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73FFF968" w14:textId="77777777" w:rsidR="00D452BD" w:rsidRDefault="00D452BD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3E100F1B" w14:textId="77777777" w:rsidR="00D452BD" w:rsidRPr="00635E31" w:rsidRDefault="00D452BD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09205042" w14:textId="77777777" w:rsidR="00D452BD" w:rsidRDefault="00D452BD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37B3B876" w14:textId="77777777" w:rsidR="00D452BD" w:rsidRDefault="00D452BD" w:rsidP="00AD2792">
    <w:pPr>
      <w:rPr>
        <w:sz w:val="12"/>
        <w:szCs w:val="12"/>
      </w:rPr>
    </w:pPr>
  </w:p>
  <w:p w14:paraId="04B86176" w14:textId="77777777" w:rsidR="00D452BD" w:rsidRDefault="00D452BD" w:rsidP="00AD2792">
    <w:pPr>
      <w:pStyle w:val="Kopfzeile"/>
      <w:rPr>
        <w:sz w:val="12"/>
        <w:szCs w:val="12"/>
      </w:rPr>
    </w:pPr>
  </w:p>
  <w:p w14:paraId="307F9022" w14:textId="77777777" w:rsidR="00D452BD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1713DB1C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57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6FC97BB0" w14:textId="77777777" w:rsidR="00D452BD" w:rsidRDefault="00D452BD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F9B09D2" w14:textId="77777777" w:rsidR="00D452BD" w:rsidRDefault="00D452BD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19D492EF" w14:textId="77777777" w:rsidR="00D452BD" w:rsidRDefault="00D452BD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B15A5E8" w14:textId="77777777" w:rsidR="00D452BD" w:rsidRDefault="00D452BD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88A68E8" w14:textId="77777777" w:rsidR="00D452BD" w:rsidRDefault="00D452BD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50E76BE4" w14:textId="77777777" w:rsidR="00D452BD" w:rsidRDefault="00D452BD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5922DAF9" w14:textId="77777777" w:rsidR="00D452BD" w:rsidRDefault="00D452BD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293777CC" w14:textId="77777777" w:rsidR="00D452BD" w:rsidRDefault="00D452B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4FFB91D1" w14:textId="77777777" w:rsidR="00D452BD" w:rsidRDefault="00D452B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0115EE6C" w14:textId="77777777" w:rsidR="00D452BD" w:rsidRDefault="00D452B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41686380" w14:textId="77777777" w:rsidR="00D452BD" w:rsidRDefault="00D452B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5CBDFD2A" w14:textId="77777777" w:rsidR="00D452BD" w:rsidRDefault="00D452BD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7FA62D7D" w14:textId="77777777" w:rsidR="00D452BD" w:rsidRDefault="00D452B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D452BD">
      <w:rPr>
        <w:sz w:val="12"/>
        <w:szCs w:val="12"/>
      </w:rPr>
      <w:tab/>
    </w:r>
  </w:p>
  <w:p w14:paraId="28C93EE5" w14:textId="77777777" w:rsidR="00D452BD" w:rsidRDefault="00D452BD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4B7EA92A" w14:textId="77777777" w:rsidR="00D452BD" w:rsidRPr="00AD2792" w:rsidRDefault="00D452BD" w:rsidP="00AD2792"/>
  <w:p w14:paraId="2B99458B" w14:textId="2E2EA056" w:rsidR="000B1866" w:rsidRPr="001623D5" w:rsidRDefault="005664D1" w:rsidP="001623D5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80339964">
    <w:abstractNumId w:val="1"/>
  </w:num>
  <w:num w:numId="2" w16cid:durableId="202108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isplayHorizontalDrawingGridEvery w:val="2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05EF0"/>
    <w:rsid w:val="00011F0E"/>
    <w:rsid w:val="00016AE3"/>
    <w:rsid w:val="0001760C"/>
    <w:rsid w:val="00025431"/>
    <w:rsid w:val="00026AF1"/>
    <w:rsid w:val="000364FD"/>
    <w:rsid w:val="00045590"/>
    <w:rsid w:val="00047023"/>
    <w:rsid w:val="00055E76"/>
    <w:rsid w:val="00057250"/>
    <w:rsid w:val="00064D60"/>
    <w:rsid w:val="000658AA"/>
    <w:rsid w:val="00070EE1"/>
    <w:rsid w:val="00080F55"/>
    <w:rsid w:val="00084560"/>
    <w:rsid w:val="00084A63"/>
    <w:rsid w:val="00085E86"/>
    <w:rsid w:val="00094720"/>
    <w:rsid w:val="00097786"/>
    <w:rsid w:val="00097984"/>
    <w:rsid w:val="000A1C1D"/>
    <w:rsid w:val="000A492C"/>
    <w:rsid w:val="000B1866"/>
    <w:rsid w:val="000B4A7E"/>
    <w:rsid w:val="000B556C"/>
    <w:rsid w:val="000B6F6F"/>
    <w:rsid w:val="000C39E7"/>
    <w:rsid w:val="000C6668"/>
    <w:rsid w:val="000D0B63"/>
    <w:rsid w:val="000D2B78"/>
    <w:rsid w:val="000D622E"/>
    <w:rsid w:val="000D6284"/>
    <w:rsid w:val="000E18DF"/>
    <w:rsid w:val="000F488D"/>
    <w:rsid w:val="000F4AF0"/>
    <w:rsid w:val="0011012B"/>
    <w:rsid w:val="001160F0"/>
    <w:rsid w:val="001237D9"/>
    <w:rsid w:val="00127EC6"/>
    <w:rsid w:val="00130687"/>
    <w:rsid w:val="00146A2A"/>
    <w:rsid w:val="00160446"/>
    <w:rsid w:val="001623D5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704E"/>
    <w:rsid w:val="00201F38"/>
    <w:rsid w:val="00204B3B"/>
    <w:rsid w:val="00216BB6"/>
    <w:rsid w:val="0024181F"/>
    <w:rsid w:val="00242652"/>
    <w:rsid w:val="002506F0"/>
    <w:rsid w:val="00260EA8"/>
    <w:rsid w:val="0026596B"/>
    <w:rsid w:val="00284682"/>
    <w:rsid w:val="002872E3"/>
    <w:rsid w:val="00292586"/>
    <w:rsid w:val="00292B24"/>
    <w:rsid w:val="0029469A"/>
    <w:rsid w:val="00295643"/>
    <w:rsid w:val="002A1C54"/>
    <w:rsid w:val="002A6037"/>
    <w:rsid w:val="002B21C8"/>
    <w:rsid w:val="002B614B"/>
    <w:rsid w:val="002B667F"/>
    <w:rsid w:val="002C4EBE"/>
    <w:rsid w:val="002D01DC"/>
    <w:rsid w:val="002D032D"/>
    <w:rsid w:val="002D7741"/>
    <w:rsid w:val="002E4530"/>
    <w:rsid w:val="002F1F56"/>
    <w:rsid w:val="00312A5E"/>
    <w:rsid w:val="00312EB2"/>
    <w:rsid w:val="003136E9"/>
    <w:rsid w:val="003175AE"/>
    <w:rsid w:val="00320D26"/>
    <w:rsid w:val="0034693D"/>
    <w:rsid w:val="00357F12"/>
    <w:rsid w:val="003605A3"/>
    <w:rsid w:val="00361B3E"/>
    <w:rsid w:val="0037378F"/>
    <w:rsid w:val="00375BB7"/>
    <w:rsid w:val="003848AB"/>
    <w:rsid w:val="003855EA"/>
    <w:rsid w:val="00385785"/>
    <w:rsid w:val="00393785"/>
    <w:rsid w:val="003961C7"/>
    <w:rsid w:val="003A1691"/>
    <w:rsid w:val="003C3C8D"/>
    <w:rsid w:val="003C6AD9"/>
    <w:rsid w:val="003C6AE3"/>
    <w:rsid w:val="003D5FAC"/>
    <w:rsid w:val="003E20A1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71453"/>
    <w:rsid w:val="004752EF"/>
    <w:rsid w:val="00476353"/>
    <w:rsid w:val="004769C0"/>
    <w:rsid w:val="00480AC0"/>
    <w:rsid w:val="00483FB7"/>
    <w:rsid w:val="00485019"/>
    <w:rsid w:val="004904CB"/>
    <w:rsid w:val="004959C0"/>
    <w:rsid w:val="004A2014"/>
    <w:rsid w:val="004A21CB"/>
    <w:rsid w:val="004A22AB"/>
    <w:rsid w:val="004A2716"/>
    <w:rsid w:val="004B78C1"/>
    <w:rsid w:val="004C3FF8"/>
    <w:rsid w:val="004D6D15"/>
    <w:rsid w:val="004E43A4"/>
    <w:rsid w:val="004E5963"/>
    <w:rsid w:val="004E5D23"/>
    <w:rsid w:val="004E6E9B"/>
    <w:rsid w:val="004F69A6"/>
    <w:rsid w:val="0050415E"/>
    <w:rsid w:val="00504ADB"/>
    <w:rsid w:val="00512252"/>
    <w:rsid w:val="0051242D"/>
    <w:rsid w:val="00514E1B"/>
    <w:rsid w:val="00522D8E"/>
    <w:rsid w:val="00523FBC"/>
    <w:rsid w:val="005434E0"/>
    <w:rsid w:val="005473B2"/>
    <w:rsid w:val="0055325D"/>
    <w:rsid w:val="00555B7A"/>
    <w:rsid w:val="00555E8D"/>
    <w:rsid w:val="0056352D"/>
    <w:rsid w:val="005664D1"/>
    <w:rsid w:val="00577449"/>
    <w:rsid w:val="0058194F"/>
    <w:rsid w:val="005858E6"/>
    <w:rsid w:val="00595188"/>
    <w:rsid w:val="005A0044"/>
    <w:rsid w:val="005A1FDD"/>
    <w:rsid w:val="005A28BE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078E0"/>
    <w:rsid w:val="00611B57"/>
    <w:rsid w:val="0061540B"/>
    <w:rsid w:val="006168A5"/>
    <w:rsid w:val="0062240F"/>
    <w:rsid w:val="0062567B"/>
    <w:rsid w:val="00626F35"/>
    <w:rsid w:val="00630BEB"/>
    <w:rsid w:val="00632755"/>
    <w:rsid w:val="0063324C"/>
    <w:rsid w:val="00642C4E"/>
    <w:rsid w:val="006443BA"/>
    <w:rsid w:val="0064498D"/>
    <w:rsid w:val="006505E8"/>
    <w:rsid w:val="00661F4E"/>
    <w:rsid w:val="00664DA3"/>
    <w:rsid w:val="006709D4"/>
    <w:rsid w:val="006741B7"/>
    <w:rsid w:val="00693020"/>
    <w:rsid w:val="006939B2"/>
    <w:rsid w:val="006A10D9"/>
    <w:rsid w:val="006B2380"/>
    <w:rsid w:val="006C1825"/>
    <w:rsid w:val="006C2E71"/>
    <w:rsid w:val="006C3896"/>
    <w:rsid w:val="006D26C9"/>
    <w:rsid w:val="006D5555"/>
    <w:rsid w:val="006E12C7"/>
    <w:rsid w:val="006E1610"/>
    <w:rsid w:val="006E2008"/>
    <w:rsid w:val="006E2A85"/>
    <w:rsid w:val="006E2CCA"/>
    <w:rsid w:val="006F101C"/>
    <w:rsid w:val="006F19C7"/>
    <w:rsid w:val="006F3F9F"/>
    <w:rsid w:val="006F6072"/>
    <w:rsid w:val="00700969"/>
    <w:rsid w:val="00701568"/>
    <w:rsid w:val="007104BC"/>
    <w:rsid w:val="00745278"/>
    <w:rsid w:val="007508A1"/>
    <w:rsid w:val="00755644"/>
    <w:rsid w:val="0076291A"/>
    <w:rsid w:val="0078044B"/>
    <w:rsid w:val="00794050"/>
    <w:rsid w:val="007B05CD"/>
    <w:rsid w:val="007C49DB"/>
    <w:rsid w:val="007C67FE"/>
    <w:rsid w:val="007D1B07"/>
    <w:rsid w:val="007D58EA"/>
    <w:rsid w:val="007D5E89"/>
    <w:rsid w:val="007E1298"/>
    <w:rsid w:val="007E22A5"/>
    <w:rsid w:val="007E7AD7"/>
    <w:rsid w:val="007F0DBC"/>
    <w:rsid w:val="00806F5D"/>
    <w:rsid w:val="0080707E"/>
    <w:rsid w:val="00822C37"/>
    <w:rsid w:val="00823F6B"/>
    <w:rsid w:val="00824640"/>
    <w:rsid w:val="00826268"/>
    <w:rsid w:val="0083466D"/>
    <w:rsid w:val="00836FE8"/>
    <w:rsid w:val="00845C88"/>
    <w:rsid w:val="00847F17"/>
    <w:rsid w:val="00854F47"/>
    <w:rsid w:val="00873F66"/>
    <w:rsid w:val="00880AB8"/>
    <w:rsid w:val="00882040"/>
    <w:rsid w:val="00884003"/>
    <w:rsid w:val="00886337"/>
    <w:rsid w:val="00886A23"/>
    <w:rsid w:val="00894A1B"/>
    <w:rsid w:val="00896188"/>
    <w:rsid w:val="008A4304"/>
    <w:rsid w:val="008A6535"/>
    <w:rsid w:val="008A7FAB"/>
    <w:rsid w:val="008B0B5F"/>
    <w:rsid w:val="008B4542"/>
    <w:rsid w:val="008D1083"/>
    <w:rsid w:val="008D3559"/>
    <w:rsid w:val="008E63A1"/>
    <w:rsid w:val="008F1A12"/>
    <w:rsid w:val="008F7248"/>
    <w:rsid w:val="009047BA"/>
    <w:rsid w:val="00904E2F"/>
    <w:rsid w:val="00911449"/>
    <w:rsid w:val="00921B94"/>
    <w:rsid w:val="00924820"/>
    <w:rsid w:val="0093322D"/>
    <w:rsid w:val="00937343"/>
    <w:rsid w:val="009377D6"/>
    <w:rsid w:val="00944730"/>
    <w:rsid w:val="00964655"/>
    <w:rsid w:val="00965DA0"/>
    <w:rsid w:val="00966F36"/>
    <w:rsid w:val="00974193"/>
    <w:rsid w:val="00993AE8"/>
    <w:rsid w:val="009A0D55"/>
    <w:rsid w:val="009A3380"/>
    <w:rsid w:val="009A6FCA"/>
    <w:rsid w:val="009A7230"/>
    <w:rsid w:val="009C44A9"/>
    <w:rsid w:val="009C485F"/>
    <w:rsid w:val="009C77DD"/>
    <w:rsid w:val="009D6EE6"/>
    <w:rsid w:val="009E46CF"/>
    <w:rsid w:val="009F6C75"/>
    <w:rsid w:val="00A00402"/>
    <w:rsid w:val="00A05255"/>
    <w:rsid w:val="00A150C8"/>
    <w:rsid w:val="00A26A5F"/>
    <w:rsid w:val="00A33507"/>
    <w:rsid w:val="00A35FB9"/>
    <w:rsid w:val="00A36FF9"/>
    <w:rsid w:val="00A41A08"/>
    <w:rsid w:val="00A55F05"/>
    <w:rsid w:val="00A6493C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0F33"/>
    <w:rsid w:val="00AD20BE"/>
    <w:rsid w:val="00AD31EA"/>
    <w:rsid w:val="00AD71CD"/>
    <w:rsid w:val="00AF5F1D"/>
    <w:rsid w:val="00B05C87"/>
    <w:rsid w:val="00B06D07"/>
    <w:rsid w:val="00B2333C"/>
    <w:rsid w:val="00B2421D"/>
    <w:rsid w:val="00B269A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1114"/>
    <w:rsid w:val="00B95650"/>
    <w:rsid w:val="00BA248C"/>
    <w:rsid w:val="00BA66DD"/>
    <w:rsid w:val="00BA6847"/>
    <w:rsid w:val="00BB442B"/>
    <w:rsid w:val="00BC19AD"/>
    <w:rsid w:val="00BC2820"/>
    <w:rsid w:val="00BC475B"/>
    <w:rsid w:val="00BD07B6"/>
    <w:rsid w:val="00BD446D"/>
    <w:rsid w:val="00BD54B2"/>
    <w:rsid w:val="00BE27BC"/>
    <w:rsid w:val="00BE3D48"/>
    <w:rsid w:val="00BF6523"/>
    <w:rsid w:val="00BF6924"/>
    <w:rsid w:val="00C0084A"/>
    <w:rsid w:val="00C00D4C"/>
    <w:rsid w:val="00C062F9"/>
    <w:rsid w:val="00C07D41"/>
    <w:rsid w:val="00C217B2"/>
    <w:rsid w:val="00C37576"/>
    <w:rsid w:val="00C50606"/>
    <w:rsid w:val="00C50DC1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277D"/>
    <w:rsid w:val="00CA4244"/>
    <w:rsid w:val="00CA5006"/>
    <w:rsid w:val="00CA6C6A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7371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452BD"/>
    <w:rsid w:val="00D61F4A"/>
    <w:rsid w:val="00D62940"/>
    <w:rsid w:val="00D6335B"/>
    <w:rsid w:val="00D6577B"/>
    <w:rsid w:val="00D66BD4"/>
    <w:rsid w:val="00D7430B"/>
    <w:rsid w:val="00D81960"/>
    <w:rsid w:val="00D83544"/>
    <w:rsid w:val="00D96E22"/>
    <w:rsid w:val="00DA2B48"/>
    <w:rsid w:val="00DA7025"/>
    <w:rsid w:val="00DB2EDB"/>
    <w:rsid w:val="00DD0E2A"/>
    <w:rsid w:val="00DD2D09"/>
    <w:rsid w:val="00DD49A9"/>
    <w:rsid w:val="00DD796C"/>
    <w:rsid w:val="00DE0C44"/>
    <w:rsid w:val="00E00EC6"/>
    <w:rsid w:val="00E03EE8"/>
    <w:rsid w:val="00E06A3C"/>
    <w:rsid w:val="00E53E0F"/>
    <w:rsid w:val="00E61E89"/>
    <w:rsid w:val="00E62540"/>
    <w:rsid w:val="00E67F95"/>
    <w:rsid w:val="00E705F4"/>
    <w:rsid w:val="00E821D9"/>
    <w:rsid w:val="00E84CD0"/>
    <w:rsid w:val="00E91C6F"/>
    <w:rsid w:val="00E9420E"/>
    <w:rsid w:val="00E97708"/>
    <w:rsid w:val="00EA0622"/>
    <w:rsid w:val="00EA076A"/>
    <w:rsid w:val="00EA3765"/>
    <w:rsid w:val="00EA506F"/>
    <w:rsid w:val="00EB46D6"/>
    <w:rsid w:val="00EC1D87"/>
    <w:rsid w:val="00EC73BF"/>
    <w:rsid w:val="00ED1478"/>
    <w:rsid w:val="00ED28A2"/>
    <w:rsid w:val="00EE453A"/>
    <w:rsid w:val="00EE567D"/>
    <w:rsid w:val="00EF09A4"/>
    <w:rsid w:val="00EF2E84"/>
    <w:rsid w:val="00F00446"/>
    <w:rsid w:val="00F059AF"/>
    <w:rsid w:val="00F07A81"/>
    <w:rsid w:val="00F1189D"/>
    <w:rsid w:val="00F123EE"/>
    <w:rsid w:val="00F2288C"/>
    <w:rsid w:val="00F26692"/>
    <w:rsid w:val="00F40C27"/>
    <w:rsid w:val="00F41174"/>
    <w:rsid w:val="00F42205"/>
    <w:rsid w:val="00F54378"/>
    <w:rsid w:val="00F6375F"/>
    <w:rsid w:val="00F6615F"/>
    <w:rsid w:val="00F74CE0"/>
    <w:rsid w:val="00F74D81"/>
    <w:rsid w:val="00F76A71"/>
    <w:rsid w:val="00F9184F"/>
    <w:rsid w:val="00F96824"/>
    <w:rsid w:val="00FA5B61"/>
    <w:rsid w:val="00FD1EFD"/>
    <w:rsid w:val="00FD3A65"/>
    <w:rsid w:val="00FD4968"/>
    <w:rsid w:val="00FF18C2"/>
    <w:rsid w:val="00FF44E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19A884A8"/>
  <w15:docId w15:val="{6513265D-1D5A-4219-986B-906E6B9B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8FFEB4-6284-418F-8C20-7DD18911E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3</Pages>
  <Words>371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48</cp:revision>
  <cp:lastPrinted>2015-05-19T09:27:00Z</cp:lastPrinted>
  <dcterms:created xsi:type="dcterms:W3CDTF">2015-05-19T21:00:00Z</dcterms:created>
  <dcterms:modified xsi:type="dcterms:W3CDTF">2026-02-24T05:40:00Z</dcterms:modified>
</cp:coreProperties>
</file>