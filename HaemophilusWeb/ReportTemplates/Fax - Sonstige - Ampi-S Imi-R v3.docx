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633B" w14:textId="77777777" w:rsidR="00EB19AB" w:rsidRDefault="00E33666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1527D1C9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33A7CF88" w14:textId="77777777" w:rsidR="00EB19AB" w:rsidRPr="00172CE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47D16122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46882F31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71873C78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6C27C758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D176FA2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7226CA6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EAEEB22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77F2E20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5195300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791E484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2F87AAA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1869603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335CB28" w14:textId="77777777" w:rsidR="00EB19AB" w:rsidRPr="000E5432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1BF7DBF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6A47D56A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0D329DC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1FF9BB69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EB19AB" w:rsidRPr="00F80633" w14:paraId="200A91FC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4A97607E" w14:textId="77777777" w:rsidR="00EB19AB" w:rsidRPr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2C5DA834" w14:textId="77777777" w:rsidR="00EB19AB" w:rsidRPr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EB19AB" w:rsidRPr="00F80633" w14:paraId="5609DADD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508F21C6" w14:textId="77777777" w:rsidR="00EB19AB" w:rsidRPr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E0F8FBC" w14:textId="77777777" w:rsidR="00EB19AB" w:rsidRPr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EB19AB" w:rsidRPr="00F80633" w:rsidDel="00F80633" w14:paraId="166CDF5E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531E39A2" w14:textId="77777777" w:rsidR="00EB19AB" w:rsidRPr="00F80633" w:rsidDel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995E487" w14:textId="77777777" w:rsidR="00EB19AB" w:rsidRPr="00F80633" w:rsidDel="00F80633" w:rsidRDefault="00EB19AB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69C1E832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EF5B834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43A88E43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4668558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C16551D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5FCC12B3" w14:textId="77777777" w:rsidR="00EB19AB" w:rsidRDefault="00EB19AB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2F63CB6" w14:textId="77777777" w:rsidR="00EB19AB" w:rsidRDefault="00EB19AB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2B83EA3C" w14:textId="77777777" w:rsidR="00EB19AB" w:rsidRDefault="00EB19AB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EBDCAA6" w14:textId="77777777" w:rsidR="00EB19AB" w:rsidRDefault="00EB19AB" w:rsidP="00D8683C"/>
    <w:p w14:paraId="52142DC0" w14:textId="77777777" w:rsidR="00EB19AB" w:rsidRDefault="00EB19AB" w:rsidP="00D8683C"/>
    <w:p w14:paraId="6D53646C" w14:textId="77777777" w:rsidR="00AB51FB" w:rsidRDefault="00E33666" w:rsidP="0064497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3E4ABF">
        <w:rPr>
          <w:rFonts w:ascii="Arial" w:hAnsi="Arial" w:cs="Arial"/>
        </w:rPr>
        <w:fldChar w:fldCharType="begin"/>
      </w:r>
      <w:r w:rsidR="003E4ABF">
        <w:rPr>
          <w:rFonts w:ascii="Arial" w:hAnsi="Arial" w:cs="Arial"/>
        </w:rPr>
        <w:instrText xml:space="preserve"> INCLUDETEXT  "D:\\Development\\NRZMHiDB\\HaemophilusWeb\\ReportTemplates\\Sonstige - Ampi-S Imi-R v3.docx" </w:instrText>
      </w:r>
      <w:r w:rsidR="003E4ABF">
        <w:rPr>
          <w:rFonts w:ascii="Arial" w:hAnsi="Arial" w:cs="Arial"/>
        </w:rPr>
        <w:fldChar w:fldCharType="separate"/>
      </w:r>
      <w:r w:rsidR="00AB51FB">
        <w:fldChar w:fldCharType="begin"/>
      </w:r>
      <w:r w:rsidR="00AB51FB">
        <w:instrText xml:space="preserve"> INCLUDETEXT  "D:\\Development\\NRZMHiDB\\HaemophilusWeb\\ReportTemplates\\includes\\Seite 1.docx" </w:instrText>
      </w:r>
      <w:r w:rsidR="00AB51FB">
        <w:fldChar w:fldCharType="separate"/>
      </w:r>
      <w:r w:rsidR="00AB51FB">
        <w:rPr>
          <w:rFonts w:ascii="Arial" w:hAnsi="Arial" w:cs="Arial"/>
        </w:rPr>
        <w:t>{SenderName}</w:t>
      </w:r>
    </w:p>
    <w:p w14:paraId="33406996" w14:textId="77777777" w:rsidR="00AB51FB" w:rsidRPr="004659AD" w:rsidRDefault="00AB51FB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491F7E20" w14:textId="77777777" w:rsidR="00AB51FB" w:rsidRPr="004659AD" w:rsidRDefault="00AB51FB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58367B46" w14:textId="77777777" w:rsidR="00AB51FB" w:rsidRPr="00270250" w:rsidRDefault="00AB51FB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3D240A9D" w14:textId="77777777" w:rsidR="00AB51FB" w:rsidRPr="007E1298" w:rsidRDefault="00AB51FB" w:rsidP="00644979">
      <w:pPr>
        <w:rPr>
          <w:rFonts w:ascii="Arial" w:hAnsi="Arial" w:cs="Arial"/>
          <w:b/>
          <w:bCs/>
        </w:rPr>
      </w:pPr>
    </w:p>
    <w:p w14:paraId="2AB80F3D" w14:textId="77777777" w:rsidR="00AB51FB" w:rsidRDefault="00AB51FB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722D67B5" w14:textId="77777777" w:rsidR="00AB51FB" w:rsidRDefault="00AB51FB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2F06EB5" w14:textId="77777777" w:rsidR="00AB51FB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3759121E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6F18DFE3" w14:textId="77777777" w:rsidR="00AB51FB" w:rsidRDefault="00AB51FB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28520340" w14:textId="77777777" w:rsidR="00AB51FB" w:rsidRPr="000E6D63" w:rsidRDefault="00AB51FB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AB51FB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AB51FB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AB51FB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AB51F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B51FB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AB51F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AB51FB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AB51FB" w:rsidRPr="00F923CE" w14:paraId="668911D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3FB94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75733" w14:textId="77777777" w:rsidR="00AB51FB" w:rsidRPr="0051595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AB51FB" w:rsidRPr="00F923CE" w14:paraId="7956D62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7F89C1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4809D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AB51FB" w:rsidRPr="00F923CE" w14:paraId="1590B2DA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2B58B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B5675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AB51FB" w:rsidRPr="00F923CE" w14:paraId="366E7F6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A21B2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5B94F6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AB51FB" w:rsidRPr="00F923CE" w14:paraId="77F796F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A6AAF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B945D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AB51FB" w:rsidRPr="00F923CE" w14:paraId="6BCE090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854A1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393E7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AB51FB" w:rsidRPr="00F923CE" w14:paraId="2B8A218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CC148" w14:textId="77777777" w:rsidR="00AB51FB" w:rsidRPr="00F923CE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FD779" w14:textId="77777777" w:rsidR="00AB51FB" w:rsidRPr="00D30BF0" w:rsidRDefault="00AB51FB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6D346F49" w14:textId="77777777" w:rsidR="00AB51FB" w:rsidRPr="009B6F20" w:rsidRDefault="00AB51FB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AB51FB" w:rsidRPr="00D30BF0" w14:paraId="50B83F7C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0F9E356A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73DA95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54D03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AB51FB" w:rsidRPr="00D30BF0" w14:paraId="759FCE44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47685841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0E9826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F97D0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AB51FB" w:rsidRPr="00D30BF0" w14:paraId="5EA8FCED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0EB90064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AB51FB" w14:paraId="1F785C7E" w14:textId="77777777" w:rsidTr="001421A2">
              <w:tc>
                <w:tcPr>
                  <w:tcW w:w="1914" w:type="dxa"/>
                  <w:shd w:val="clear" w:color="auto" w:fill="auto"/>
                </w:tcPr>
                <w:p w14:paraId="6A50AF34" w14:textId="77777777" w:rsidR="00AB51FB" w:rsidRPr="00665A18" w:rsidRDefault="00AB51FB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345E448B" w14:textId="77777777" w:rsidR="00AB51FB" w:rsidRPr="00665A18" w:rsidRDefault="00AB51FB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67811900" w14:textId="77777777" w:rsidR="00AB51FB" w:rsidRPr="00D30BF0" w:rsidRDefault="00AB51FB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3FBE778" w14:textId="77777777" w:rsidR="00AB51FB" w:rsidRDefault="00AB51FB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41EB9221" w14:textId="77777777" w:rsidR="00AB51FB" w:rsidRPr="0001760C" w:rsidRDefault="00AB51FB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0551C3EC" w14:textId="77777777" w:rsidR="00AB51FB" w:rsidRPr="0001760C" w:rsidRDefault="00AB51FB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2CD5F699" w14:textId="77777777" w:rsidR="00AB51FB" w:rsidRPr="0001760C" w:rsidRDefault="00AB51FB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27621876" w14:textId="77777777" w:rsidR="00AB51FB" w:rsidRPr="00644979" w:rsidRDefault="00AB51FB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0C9A8D4B" w14:textId="77777777" w:rsidR="00AB51FB" w:rsidRPr="001623D5" w:rsidRDefault="00AB51FB" w:rsidP="00EF6C6A">
      <w:pPr>
        <w:pStyle w:val="Kopfzeile"/>
      </w:pPr>
      <w:r>
        <w:fldChar w:fldCharType="end"/>
      </w:r>
    </w:p>
    <w:p w14:paraId="202B1EEF" w14:textId="77777777" w:rsidR="00AB51FB" w:rsidRPr="00C75525" w:rsidRDefault="00AB51FB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Pr="00C75525">
        <w:rPr>
          <w:rFonts w:ascii="Arial" w:hAnsi="Arial" w:cs="Arial"/>
          <w:b/>
          <w:u w:val="single"/>
        </w:rPr>
        <w:t xml:space="preserve"> </w:t>
      </w:r>
      <w:r w:rsidRPr="000B1866">
        <w:rPr>
          <w:rFonts w:ascii="Arial" w:hAnsi="Arial" w:cs="Arial"/>
          <w:b/>
          <w:u w:val="single"/>
        </w:rPr>
        <w:t>Resistenz</w:t>
      </w:r>
    </w:p>
    <w:p w14:paraId="314E8281" w14:textId="77777777" w:rsidR="00AB51FB" w:rsidRDefault="00AB51FB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AB51FB" w:rsidRPr="00F923CE" w14:paraId="732DCEBE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2BF153E0" w14:textId="77777777" w:rsidR="00AB51FB" w:rsidRPr="005B3C64" w:rsidRDefault="00AB51FB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642B7703" w14:textId="77777777" w:rsidR="00AB51FB" w:rsidRDefault="00AB51FB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7281A898" w14:textId="77777777" w:rsidR="00AB51FB" w:rsidRDefault="00AB51FB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AB51FB" w:rsidRPr="00F923CE" w14:paraId="3AA2A596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3F615538" w14:textId="77777777" w:rsidR="00AB51FB" w:rsidRPr="005B3C64" w:rsidRDefault="00AB51FB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140F2B79" w14:textId="77777777" w:rsidR="00AB51FB" w:rsidRPr="00F923CE" w:rsidRDefault="00AB51FB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25038A8A" w14:textId="77777777" w:rsidR="00AB51FB" w:rsidRDefault="00AB51FB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13E691D9" w14:textId="77777777" w:rsidR="00AB51FB" w:rsidRDefault="00AB51FB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0F75F0C6" w14:textId="77777777" w:rsidR="00AB51FB" w:rsidRDefault="00AB51FB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AB51FB" w:rsidRPr="00F923CE" w14:paraId="2B3DB746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0CB7342D" w14:textId="77777777" w:rsidR="00AB51FB" w:rsidRPr="005B3C64" w:rsidRDefault="00AB51FB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6B595D2A" w14:textId="77777777" w:rsidR="00AB51FB" w:rsidRPr="00F923CE" w:rsidRDefault="00AB51FB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5E5804A6" w14:textId="77777777" w:rsidR="00AB51FB" w:rsidRDefault="00AB51FB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71B73FD3" w14:textId="77777777" w:rsidR="00AB51FB" w:rsidRPr="000F3FD1" w:rsidRDefault="00AB51FB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1E187498" w14:textId="77777777" w:rsidR="00AB51FB" w:rsidRPr="000F3FD1" w:rsidRDefault="00AB51FB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79ACB9EA" w14:textId="77777777" w:rsidR="00AB51FB" w:rsidRDefault="00AB51FB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72653CC4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bCs/>
          <w:color w:val="000000"/>
        </w:rPr>
      </w:pPr>
      <w:r w:rsidRPr="00626CF1">
        <w:rPr>
          <w:rFonts w:ascii="Arial" w:hAnsi="Arial" w:cs="Arial"/>
          <w:bCs/>
          <w:color w:val="000000"/>
          <w:u w:val="single"/>
        </w:rPr>
        <w:t>Interpretation:</w:t>
      </w:r>
      <w:r w:rsidRPr="00626CF1">
        <w:rPr>
          <w:rFonts w:ascii="Arial" w:hAnsi="Arial" w:cs="Arial"/>
          <w:bCs/>
          <w:color w:val="000000"/>
        </w:rPr>
        <w:t xml:space="preserve"> Die phänotypische Resistenztestung spricht für ein Ampicillin-sensibles Isolat. </w:t>
      </w:r>
    </w:p>
    <w:p w14:paraId="30D927A9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bCs/>
          <w:color w:val="000000"/>
          <w:u w:val="single"/>
        </w:rPr>
      </w:pPr>
      <w:r w:rsidRPr="00626CF1">
        <w:rPr>
          <w:rFonts w:ascii="Arial" w:hAnsi="Arial" w:cs="Arial"/>
          <w:bCs/>
          <w:color w:val="000000"/>
        </w:rPr>
        <w:t>Aufgrund Ihrer Angaben wurde die Empfindlichkeit von Imipenem überprüft. Es konnte eine Imipenem-Resistenz bestätigt werden. Fälle von verminderter Imipenem-Empfindlichkeit wurden bereits untersucht</w:t>
      </w:r>
      <w:r w:rsidRPr="00626CF1">
        <w:rPr>
          <w:rFonts w:ascii="Arial" w:hAnsi="Arial" w:cs="Arial"/>
          <w:bCs/>
          <w:color w:val="000000"/>
          <w:vertAlign w:val="superscript"/>
        </w:rPr>
        <w:t>1,2,3</w:t>
      </w:r>
      <w:r w:rsidRPr="00626CF1">
        <w:rPr>
          <w:rFonts w:ascii="Arial" w:hAnsi="Arial" w:cs="Arial"/>
          <w:bCs/>
          <w:color w:val="000000"/>
        </w:rPr>
        <w:t>. Die Carbapenem-Resistenz kann auf eine Mutation des Penicillin-Bindeproteins PBP3 zurückzuführen. Diese führt auch häufig zu β-Lactamase-negativer Ampicillin-Resistenz (BLNAR)</w:t>
      </w:r>
      <w:r w:rsidRPr="00626CF1">
        <w:rPr>
          <w:rFonts w:ascii="Arial" w:hAnsi="Arial" w:cs="Arial"/>
          <w:bCs/>
          <w:color w:val="000000"/>
          <w:vertAlign w:val="superscript"/>
        </w:rPr>
        <w:t>4</w:t>
      </w:r>
      <w:r w:rsidRPr="00626CF1">
        <w:rPr>
          <w:rFonts w:ascii="Arial" w:hAnsi="Arial" w:cs="Arial"/>
          <w:bCs/>
          <w:color w:val="000000"/>
        </w:rPr>
        <w:t xml:space="preserve">. Aber auch andere Resistenzmechanismen könnten eine Rolle spielen, zumal in diesem Fall eine BLNAR phaenotypisch nicht nachgewiesen wurde. </w:t>
      </w:r>
    </w:p>
    <w:p w14:paraId="15D34CFF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663D9ADE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GB"/>
        </w:rPr>
      </w:pPr>
      <w:r w:rsidRPr="00626CF1">
        <w:rPr>
          <w:rFonts w:ascii="Arial" w:hAnsi="Arial" w:cs="Arial"/>
          <w:lang w:val="en-GB"/>
        </w:rPr>
        <w:t>Literatur:</w:t>
      </w:r>
    </w:p>
    <w:p w14:paraId="646B1462" w14:textId="77777777" w:rsidR="00AB51FB" w:rsidRPr="00341375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  <w:lang w:val="en-US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1. Cerquetti M, Giufrè M, Cardines R, Mastrantonio P. First characterization of heterogeneous resistance to imipenem in invasive nontypeable Haemophilus influenzae isolates. </w:t>
      </w:r>
      <w:r w:rsidRPr="00341375">
        <w:rPr>
          <w:rFonts w:ascii="Arial" w:hAnsi="Arial" w:cs="Arial"/>
          <w:sz w:val="20"/>
          <w:szCs w:val="20"/>
          <w:lang w:val="en-US"/>
        </w:rPr>
        <w:t>Antimicrob Agents Chemother. 2007 Sep;51(9):3155-61.</w:t>
      </w:r>
    </w:p>
    <w:p w14:paraId="7AF9D65B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2. Cherkaoui, A., Diene, S.M., Renzoni, A., Emonet, S., Renzi, G., et al. (2017). Imipenem heteroresistance in nontypeable Haemophilus influenzae is linked to a combination of altered PBP3, slow drug influx and direct efflux regulation. </w:t>
      </w:r>
      <w:r w:rsidRPr="00626CF1">
        <w:rPr>
          <w:rFonts w:ascii="Arial" w:hAnsi="Arial" w:cs="Arial"/>
          <w:sz w:val="20"/>
          <w:szCs w:val="20"/>
        </w:rPr>
        <w:t>Clin Microbiol Infect. 23(2): p. 118 e9-118 e19.</w:t>
      </w:r>
    </w:p>
    <w:p w14:paraId="5DA14A55" w14:textId="77777777" w:rsidR="00AB51FB" w:rsidRPr="00626CF1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7"/>
        <w:rPr>
          <w:rFonts w:ascii="Arial" w:hAnsi="Arial" w:cs="Arial"/>
          <w:sz w:val="20"/>
          <w:szCs w:val="20"/>
          <w:lang w:val="en-GB"/>
        </w:rPr>
      </w:pPr>
      <w:r w:rsidRPr="00626CF1">
        <w:rPr>
          <w:rFonts w:ascii="Arial" w:hAnsi="Arial" w:cs="Arial"/>
          <w:sz w:val="20"/>
          <w:szCs w:val="20"/>
        </w:rPr>
        <w:t xml:space="preserve">3. Lâm, T.T., Nürnberg, S., Claus, H., and Vogel, U. (2020). </w:t>
      </w:r>
      <w:r w:rsidRPr="00626CF1">
        <w:rPr>
          <w:rFonts w:ascii="Arial" w:hAnsi="Arial" w:cs="Arial"/>
          <w:sz w:val="20"/>
          <w:szCs w:val="20"/>
          <w:lang w:val="en-GB"/>
        </w:rPr>
        <w:t>Molecular epidemiology of imipenem resistance in invasive Haemophilus influenzae infections in Germany in 2016. J Antimicrob Chemother. 75(8): p. 2076-2086.</w:t>
      </w:r>
    </w:p>
    <w:p w14:paraId="0FAD80AA" w14:textId="77777777" w:rsidR="00AB51FB" w:rsidRPr="00DC5FD5" w:rsidRDefault="00AB51FB" w:rsidP="00626CF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20"/>
          <w:szCs w:val="20"/>
          <w:lang w:val="en-GB"/>
        </w:rPr>
      </w:pPr>
      <w:r w:rsidRPr="00626CF1">
        <w:rPr>
          <w:rFonts w:ascii="Arial" w:hAnsi="Arial" w:cs="Arial"/>
          <w:sz w:val="20"/>
          <w:szCs w:val="20"/>
          <w:lang w:val="en-GB"/>
        </w:rPr>
        <w:t xml:space="preserve">4. Ubukata K, Shibasaki Y, Yamamoto K, Chiba N, Hasegawa K, Takeuchi Y, Sunakawa K, Inoue M, Konno M. Association of amino acid substitutions in penicillin-binding protein 3 with beta-lactam resistance in beta-lactamase-negative ampicillin-resistant Haemophilus influenzae. </w:t>
      </w:r>
      <w:r w:rsidRPr="00DC5FD5">
        <w:rPr>
          <w:rFonts w:ascii="Arial" w:hAnsi="Arial" w:cs="Arial"/>
          <w:sz w:val="20"/>
          <w:szCs w:val="20"/>
          <w:lang w:val="en-GB"/>
        </w:rPr>
        <w:t>Antimicrob Agents Chemother. 2001 45(6):1693-9.</w:t>
      </w:r>
    </w:p>
    <w:p w14:paraId="0E2DAECF" w14:textId="77777777" w:rsidR="00AB51FB" w:rsidRPr="00DC5FD5" w:rsidRDefault="00AB51FB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lang w:val="en-GB"/>
        </w:rPr>
      </w:pPr>
    </w:p>
    <w:p w14:paraId="21C47519" w14:textId="77777777" w:rsidR="00AB51FB" w:rsidRPr="007E1C70" w:rsidRDefault="00AB51FB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 w:rsidRPr="00DC5FD5">
        <w:rPr>
          <w:rFonts w:ascii="Arial" w:hAnsi="Arial" w:cs="Arial"/>
          <w:color w:val="000000"/>
          <w:lang w:val="en-GB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08CD0120" w14:textId="77777777" w:rsidR="00AB51FB" w:rsidRPr="007E1C70" w:rsidRDefault="00AB51FB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BB0CF37" w14:textId="77777777" w:rsidR="00AB51FB" w:rsidRPr="001F11A5" w:rsidRDefault="00AB51FB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090A395D" w14:textId="77777777" w:rsidR="00AB51FB" w:rsidRPr="007E1C70" w:rsidRDefault="00AB51FB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68476A17" w14:textId="77777777" w:rsidR="00AB51FB" w:rsidRPr="00A16931" w:rsidRDefault="00AB51FB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7408E295" w14:textId="10B1DD2C" w:rsidR="00AB51FB" w:rsidRPr="00DC5FD5" w:rsidRDefault="00AB51FB" w:rsidP="00606FF6">
      <w:pPr>
        <w:rPr>
          <w:rFonts w:ascii="Arial" w:hAnsi="Arial" w:cs="Arial"/>
          <w:color w:val="000000"/>
          <w:lang w:val="en-GB"/>
        </w:rPr>
      </w:pPr>
      <w:r>
        <w:rPr>
          <w:rFonts w:ascii="Arial" w:hAnsi="Arial" w:cs="Arial"/>
          <w:color w:val="000000"/>
        </w:rPr>
        <w:fldChar w:fldCharType="end"/>
      </w:r>
    </w:p>
    <w:p w14:paraId="5D4D6167" w14:textId="381717AE" w:rsidR="007E1298" w:rsidRPr="009C44A9" w:rsidRDefault="003E4ABF" w:rsidP="00935A71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="00935A71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4DC6" w14:textId="77777777" w:rsidR="000F5FEB" w:rsidRDefault="000F5FEB">
      <w:r>
        <w:separator/>
      </w:r>
    </w:p>
  </w:endnote>
  <w:endnote w:type="continuationSeparator" w:id="0">
    <w:p w14:paraId="49F8B264" w14:textId="77777777" w:rsidR="000F5FEB" w:rsidRDefault="000F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2DD6" w14:textId="3D643A8A" w:rsidR="00EC506F" w:rsidRPr="006A7241" w:rsidRDefault="00C00518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C506F" w:rsidRPr="006A7241">
      <w:rPr>
        <w:sz w:val="17"/>
        <w:szCs w:val="17"/>
      </w:rPr>
      <w:t>www.nrzmhi.de</w:t>
    </w:r>
    <w:r w:rsidR="00000000">
      <w:rPr>
        <w:noProof/>
      </w:rPr>
      <w:pict w14:anchorId="11FE9D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705809067" o:spid="_x0000_s1151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C506F" w:rsidRPr="006A7241">
      <w:rPr>
        <w:sz w:val="17"/>
        <w:szCs w:val="17"/>
      </w:rPr>
      <w:t xml:space="preserve"> </w:t>
    </w:r>
    <w:r w:rsidR="00EC506F" w:rsidRPr="006A7241">
      <w:rPr>
        <w:sz w:val="17"/>
        <w:szCs w:val="17"/>
      </w:rPr>
      <w:tab/>
      <w:t xml:space="preserve">Befund </w:t>
    </w:r>
    <w:r w:rsidR="00EC506F">
      <w:rPr>
        <w:sz w:val="17"/>
        <w:szCs w:val="17"/>
      </w:rPr>
      <w:t xml:space="preserve">vom {Date} </w:t>
    </w:r>
    <w:r w:rsidR="00EC506F" w:rsidRPr="006A7241">
      <w:rPr>
        <w:sz w:val="17"/>
        <w:szCs w:val="17"/>
      </w:rPr>
      <w:t>zu</w:t>
    </w:r>
    <w:r w:rsidR="00EC506F">
      <w:rPr>
        <w:sz w:val="17"/>
        <w:szCs w:val="17"/>
      </w:rPr>
      <w:t xml:space="preserve"> </w:t>
    </w:r>
    <w:r w:rsidR="00EC506F" w:rsidRPr="007B3CB5">
      <w:rPr>
        <w:sz w:val="17"/>
        <w:szCs w:val="17"/>
      </w:rPr>
      <w:t>{LaboratoryNumberWithPrefix}</w:t>
    </w:r>
    <w:r w:rsidR="00EC506F" w:rsidRPr="006A7241">
      <w:rPr>
        <w:sz w:val="17"/>
        <w:szCs w:val="17"/>
      </w:rPr>
      <w:t xml:space="preserve">; Seite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PAGE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2</w:t>
    </w:r>
    <w:r w:rsidR="00EC506F" w:rsidRPr="006A7241">
      <w:rPr>
        <w:rStyle w:val="Seitenzahl"/>
        <w:sz w:val="17"/>
        <w:szCs w:val="17"/>
      </w:rPr>
      <w:fldChar w:fldCharType="end"/>
    </w:r>
    <w:r w:rsidR="00EC506F" w:rsidRPr="006A7241">
      <w:rPr>
        <w:rStyle w:val="Seitenzahl"/>
        <w:sz w:val="17"/>
        <w:szCs w:val="17"/>
      </w:rPr>
      <w:t xml:space="preserve"> von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NUMPAGES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3</w:t>
    </w:r>
    <w:r w:rsidR="00EC506F" w:rsidRPr="006A7241">
      <w:rPr>
        <w:rStyle w:val="Seitenzahl"/>
        <w:sz w:val="17"/>
        <w:szCs w:val="17"/>
      </w:rPr>
      <w:fldChar w:fldCharType="end"/>
    </w:r>
  </w:p>
  <w:p w14:paraId="400153DE" w14:textId="77777777" w:rsidR="00EC506F" w:rsidRPr="006A7241" w:rsidRDefault="00EC506F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DFB3F6C" w14:textId="77777777" w:rsidR="00EC506F" w:rsidRPr="006A7241" w:rsidRDefault="00EC506F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ABCC88E" w14:textId="77777777" w:rsidR="00EC506F" w:rsidRPr="006A7241" w:rsidRDefault="00EC506F" w:rsidP="00442A30">
    <w:pPr>
      <w:rPr>
        <w:sz w:val="17"/>
        <w:szCs w:val="17"/>
      </w:rPr>
    </w:pPr>
  </w:p>
  <w:p w14:paraId="527DA57C" w14:textId="130A27E2" w:rsidR="00FD3A65" w:rsidRPr="003E20A1" w:rsidRDefault="00C00518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0969" w14:textId="5207BD90" w:rsidR="00EC506F" w:rsidRPr="006A7241" w:rsidRDefault="00C00518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C506F" w:rsidRPr="006A7241">
      <w:rPr>
        <w:sz w:val="17"/>
        <w:szCs w:val="17"/>
      </w:rPr>
      <w:t>www.nrzmhi.de</w:t>
    </w:r>
    <w:r w:rsidR="00000000">
      <w:rPr>
        <w:noProof/>
      </w:rPr>
      <w:pict w14:anchorId="305695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790738942" o:spid="_x0000_s1150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C506F" w:rsidRPr="006A7241">
      <w:rPr>
        <w:sz w:val="17"/>
        <w:szCs w:val="17"/>
      </w:rPr>
      <w:t xml:space="preserve"> </w:t>
    </w:r>
    <w:r w:rsidR="00EC506F" w:rsidRPr="006A7241">
      <w:rPr>
        <w:sz w:val="17"/>
        <w:szCs w:val="17"/>
      </w:rPr>
      <w:tab/>
      <w:t xml:space="preserve">Befund </w:t>
    </w:r>
    <w:r w:rsidR="00EC506F">
      <w:rPr>
        <w:sz w:val="17"/>
        <w:szCs w:val="17"/>
      </w:rPr>
      <w:t xml:space="preserve">vom {Date} </w:t>
    </w:r>
    <w:r w:rsidR="00EC506F" w:rsidRPr="006A7241">
      <w:rPr>
        <w:sz w:val="17"/>
        <w:szCs w:val="17"/>
      </w:rPr>
      <w:t>zu</w:t>
    </w:r>
    <w:r w:rsidR="00EC506F">
      <w:rPr>
        <w:sz w:val="17"/>
        <w:szCs w:val="17"/>
      </w:rPr>
      <w:t xml:space="preserve"> </w:t>
    </w:r>
    <w:r w:rsidR="00EC506F" w:rsidRPr="007B3CB5">
      <w:rPr>
        <w:sz w:val="17"/>
        <w:szCs w:val="17"/>
      </w:rPr>
      <w:t>{LaboratoryNumberWithPrefix}</w:t>
    </w:r>
    <w:r w:rsidR="00EC506F" w:rsidRPr="006A7241">
      <w:rPr>
        <w:sz w:val="17"/>
        <w:szCs w:val="17"/>
      </w:rPr>
      <w:t xml:space="preserve">; Seite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PAGE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3</w:t>
    </w:r>
    <w:r w:rsidR="00EC506F" w:rsidRPr="006A7241">
      <w:rPr>
        <w:rStyle w:val="Seitenzahl"/>
        <w:sz w:val="17"/>
        <w:szCs w:val="17"/>
      </w:rPr>
      <w:fldChar w:fldCharType="end"/>
    </w:r>
    <w:r w:rsidR="00EC506F" w:rsidRPr="006A7241">
      <w:rPr>
        <w:rStyle w:val="Seitenzahl"/>
        <w:sz w:val="17"/>
        <w:szCs w:val="17"/>
      </w:rPr>
      <w:t xml:space="preserve"> von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NUMPAGES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3</w:t>
    </w:r>
    <w:r w:rsidR="00EC506F" w:rsidRPr="006A7241">
      <w:rPr>
        <w:rStyle w:val="Seitenzahl"/>
        <w:sz w:val="17"/>
        <w:szCs w:val="17"/>
      </w:rPr>
      <w:fldChar w:fldCharType="end"/>
    </w:r>
  </w:p>
  <w:p w14:paraId="70CEC9D3" w14:textId="77777777" w:rsidR="00EC506F" w:rsidRPr="006A7241" w:rsidRDefault="00EC506F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82184D6" w14:textId="77777777" w:rsidR="00EC506F" w:rsidRPr="006A7241" w:rsidRDefault="00EC506F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8F1CFD9" w14:textId="77777777" w:rsidR="00EC506F" w:rsidRPr="006A7241" w:rsidRDefault="00EC506F" w:rsidP="00442A30">
    <w:pPr>
      <w:rPr>
        <w:sz w:val="17"/>
        <w:szCs w:val="17"/>
      </w:rPr>
    </w:pPr>
  </w:p>
  <w:p w14:paraId="511E8E2F" w14:textId="7B6B4587" w:rsidR="008E63A1" w:rsidRPr="003E20A1" w:rsidRDefault="00C00518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2340" w14:textId="14AA51BD" w:rsidR="00EC506F" w:rsidRPr="006A7241" w:rsidRDefault="00C00518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C506F" w:rsidRPr="006A7241">
      <w:rPr>
        <w:sz w:val="17"/>
        <w:szCs w:val="17"/>
      </w:rPr>
      <w:t>www.nrzmhi.de</w:t>
    </w:r>
    <w:r w:rsidR="00000000">
      <w:rPr>
        <w:noProof/>
      </w:rPr>
      <w:pict w14:anchorId="554DCB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49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C506F" w:rsidRPr="006A7241">
      <w:rPr>
        <w:sz w:val="17"/>
        <w:szCs w:val="17"/>
      </w:rPr>
      <w:t xml:space="preserve"> </w:t>
    </w:r>
    <w:r w:rsidR="00EC506F" w:rsidRPr="006A7241">
      <w:rPr>
        <w:sz w:val="17"/>
        <w:szCs w:val="17"/>
      </w:rPr>
      <w:tab/>
      <w:t xml:space="preserve">Befund </w:t>
    </w:r>
    <w:r w:rsidR="00EC506F">
      <w:rPr>
        <w:sz w:val="17"/>
        <w:szCs w:val="17"/>
      </w:rPr>
      <w:t xml:space="preserve">vom {Date} </w:t>
    </w:r>
    <w:r w:rsidR="00EC506F" w:rsidRPr="006A7241">
      <w:rPr>
        <w:sz w:val="17"/>
        <w:szCs w:val="17"/>
      </w:rPr>
      <w:t>zu</w:t>
    </w:r>
    <w:r w:rsidR="00EC506F">
      <w:rPr>
        <w:sz w:val="17"/>
        <w:szCs w:val="17"/>
      </w:rPr>
      <w:t xml:space="preserve"> </w:t>
    </w:r>
    <w:r w:rsidR="00EC506F" w:rsidRPr="007B3CB5">
      <w:rPr>
        <w:sz w:val="17"/>
        <w:szCs w:val="17"/>
      </w:rPr>
      <w:t>{LaboratoryNumberWithPrefix}</w:t>
    </w:r>
    <w:r w:rsidR="00EC506F" w:rsidRPr="006A7241">
      <w:rPr>
        <w:sz w:val="17"/>
        <w:szCs w:val="17"/>
      </w:rPr>
      <w:t xml:space="preserve">; Seite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PAGE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1</w:t>
    </w:r>
    <w:r w:rsidR="00EC506F" w:rsidRPr="006A7241">
      <w:rPr>
        <w:rStyle w:val="Seitenzahl"/>
        <w:sz w:val="17"/>
        <w:szCs w:val="17"/>
      </w:rPr>
      <w:fldChar w:fldCharType="end"/>
    </w:r>
    <w:r w:rsidR="00EC506F" w:rsidRPr="006A7241">
      <w:rPr>
        <w:rStyle w:val="Seitenzahl"/>
        <w:sz w:val="17"/>
        <w:szCs w:val="17"/>
      </w:rPr>
      <w:t xml:space="preserve"> von </w:t>
    </w:r>
    <w:r w:rsidR="00EC506F" w:rsidRPr="006A7241">
      <w:rPr>
        <w:rStyle w:val="Seitenzahl"/>
        <w:sz w:val="17"/>
        <w:szCs w:val="17"/>
      </w:rPr>
      <w:fldChar w:fldCharType="begin"/>
    </w:r>
    <w:r w:rsidR="00EC506F" w:rsidRPr="006A7241">
      <w:rPr>
        <w:rStyle w:val="Seitenzahl"/>
        <w:sz w:val="17"/>
        <w:szCs w:val="17"/>
      </w:rPr>
      <w:instrText xml:space="preserve"> NUMPAGES </w:instrText>
    </w:r>
    <w:r w:rsidR="00EC506F" w:rsidRPr="006A7241">
      <w:rPr>
        <w:rStyle w:val="Seitenzahl"/>
        <w:sz w:val="17"/>
        <w:szCs w:val="17"/>
      </w:rPr>
      <w:fldChar w:fldCharType="separate"/>
    </w:r>
    <w:r w:rsidR="00EC506F">
      <w:rPr>
        <w:rStyle w:val="Seitenzahl"/>
        <w:noProof/>
        <w:sz w:val="17"/>
        <w:szCs w:val="17"/>
      </w:rPr>
      <w:t>3</w:t>
    </w:r>
    <w:r w:rsidR="00EC506F" w:rsidRPr="006A7241">
      <w:rPr>
        <w:rStyle w:val="Seitenzahl"/>
        <w:sz w:val="17"/>
        <w:szCs w:val="17"/>
      </w:rPr>
      <w:fldChar w:fldCharType="end"/>
    </w:r>
  </w:p>
  <w:p w14:paraId="67502218" w14:textId="77777777" w:rsidR="00EC506F" w:rsidRPr="006A7241" w:rsidRDefault="00EC506F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838D661" w14:textId="77777777" w:rsidR="00EC506F" w:rsidRPr="006A7241" w:rsidRDefault="00EC506F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784EAAF" w14:textId="77777777" w:rsidR="00EC506F" w:rsidRPr="006A7241" w:rsidRDefault="00EC506F" w:rsidP="00442A30">
    <w:pPr>
      <w:rPr>
        <w:sz w:val="17"/>
        <w:szCs w:val="17"/>
      </w:rPr>
    </w:pPr>
  </w:p>
  <w:p w14:paraId="72D5CA7D" w14:textId="7A37E433" w:rsidR="005B1304" w:rsidRDefault="00C00518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D5ECD" w14:textId="77777777" w:rsidR="000F5FEB" w:rsidRDefault="000F5FEB">
      <w:r>
        <w:separator/>
      </w:r>
    </w:p>
  </w:footnote>
  <w:footnote w:type="continuationSeparator" w:id="0">
    <w:p w14:paraId="5896BE79" w14:textId="77777777" w:rsidR="000F5FEB" w:rsidRDefault="000F5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AA6C" w14:textId="13C6A27C" w:rsidR="001A3EE1" w:rsidRDefault="00FF4C90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06A230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9197260" o:spid="_x0000_s1148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1719C25">
        <v:shape id="Grafik 413716547" o:spid="_x0000_s1147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A3EE1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F0ED6E9" w14:textId="77777777" w:rsidR="001A3EE1" w:rsidRDefault="001A3EE1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7579523" w14:textId="77777777" w:rsidR="001A3EE1" w:rsidRPr="00635E31" w:rsidRDefault="001A3EE1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6016083" w14:textId="77777777" w:rsidR="001A3EE1" w:rsidRDefault="001A3EE1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2DE08B16" w14:textId="77777777" w:rsidR="001A3EE1" w:rsidRDefault="001A3EE1" w:rsidP="00AD2792">
    <w:pPr>
      <w:rPr>
        <w:sz w:val="12"/>
        <w:szCs w:val="12"/>
      </w:rPr>
    </w:pPr>
  </w:p>
  <w:p w14:paraId="1A448A76" w14:textId="77777777" w:rsidR="001A3EE1" w:rsidRDefault="001A3EE1" w:rsidP="00AD2792">
    <w:pPr>
      <w:pStyle w:val="Kopfzeile"/>
      <w:rPr>
        <w:sz w:val="12"/>
        <w:szCs w:val="12"/>
      </w:rPr>
    </w:pPr>
  </w:p>
  <w:p w14:paraId="52807E93" w14:textId="77777777" w:rsidR="001A3EE1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33E88AC8">
        <v:shapetype id="_x0000_t202" coordsize="21600,21600" o:spt="202" path="m,l,21600r21600,l21600,xe">
          <v:stroke joinstyle="miter"/>
          <v:path gradientshapeok="t" o:connecttype="rect"/>
        </v:shapetype>
        <v:shape id="_x0000_s1144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4">
            <w:txbxContent>
              <w:p w14:paraId="7B20FBE9" w14:textId="77777777" w:rsidR="001A3EE1" w:rsidRDefault="001A3EE1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3B6D1102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62323AD6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3C081E07" w14:textId="77777777" w:rsidR="001A3EE1" w:rsidRDefault="001A3EE1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E74B6CE" w14:textId="77777777" w:rsidR="001A3EE1" w:rsidRDefault="001A3EE1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7E95C284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2543F4F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050D8F32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43B2E4D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1D6C4892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E28C19C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C985CD4" w14:textId="77777777" w:rsidR="001A3EE1" w:rsidRDefault="001A3EE1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C2E2514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A3EE1">
      <w:rPr>
        <w:sz w:val="12"/>
        <w:szCs w:val="12"/>
      </w:rPr>
      <w:tab/>
    </w:r>
  </w:p>
  <w:p w14:paraId="26849F9A" w14:textId="77777777" w:rsidR="001A3EE1" w:rsidRDefault="001A3EE1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48EB9463" w14:textId="77777777" w:rsidR="001A3EE1" w:rsidRPr="00AD2792" w:rsidRDefault="001A3EE1" w:rsidP="00AD2792"/>
  <w:p w14:paraId="5BE8DC9E" w14:textId="08087086" w:rsidR="000C6668" w:rsidRPr="001623D5" w:rsidRDefault="00FF4C90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5219" w14:textId="4B8043EB" w:rsidR="00EC506F" w:rsidRPr="00865DC1" w:rsidRDefault="00FF4C90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42766E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53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CF01E67">
        <v:shape id="Grafik 1378639665" o:spid="_x0000_s1152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EC506F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64E44B3E" w14:textId="77777777" w:rsidR="00EC506F" w:rsidRPr="00865DC1" w:rsidRDefault="00EC506F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25277246" w14:textId="77777777" w:rsidR="00EC506F" w:rsidRPr="00865DC1" w:rsidRDefault="00EC506F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7557BEB8" w14:textId="77777777" w:rsidR="00EC506F" w:rsidRPr="00865DC1" w:rsidRDefault="00EC506F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423C8A23" w14:textId="77777777" w:rsidR="00EC506F" w:rsidRDefault="00EC506F" w:rsidP="001856C2">
    <w:pPr>
      <w:rPr>
        <w:sz w:val="12"/>
        <w:szCs w:val="12"/>
      </w:rPr>
    </w:pPr>
  </w:p>
  <w:p w14:paraId="278C2CC5" w14:textId="77777777" w:rsidR="00EC506F" w:rsidRPr="00000C19" w:rsidRDefault="00EC506F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4676116D" w14:textId="3740E63A" w:rsidR="008E63A1" w:rsidRPr="003E20A1" w:rsidRDefault="00FF4C90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593F" w14:textId="75668F2A" w:rsidR="001A3EE1" w:rsidRDefault="00CB199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A8648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46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E041693">
        <v:shape id="Grafik 1" o:spid="_x0000_s1145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A3EE1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964A0EE" w14:textId="77777777" w:rsidR="001A3EE1" w:rsidRDefault="001A3EE1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47E722C" w14:textId="77777777" w:rsidR="001A3EE1" w:rsidRPr="00635E31" w:rsidRDefault="001A3EE1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31EEE62A" w14:textId="77777777" w:rsidR="001A3EE1" w:rsidRDefault="001A3EE1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500AD8E" w14:textId="77777777" w:rsidR="001A3EE1" w:rsidRDefault="001A3EE1" w:rsidP="00AD2792">
    <w:pPr>
      <w:rPr>
        <w:sz w:val="12"/>
        <w:szCs w:val="12"/>
      </w:rPr>
    </w:pPr>
  </w:p>
  <w:p w14:paraId="760EE152" w14:textId="77777777" w:rsidR="001A3EE1" w:rsidRDefault="001A3EE1" w:rsidP="00AD2792">
    <w:pPr>
      <w:pStyle w:val="Kopfzeile"/>
      <w:rPr>
        <w:sz w:val="12"/>
        <w:szCs w:val="12"/>
      </w:rPr>
    </w:pPr>
  </w:p>
  <w:p w14:paraId="33E70498" w14:textId="77777777" w:rsidR="001A3EE1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2C82DD87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1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3794DEC" w14:textId="77777777" w:rsidR="001A3EE1" w:rsidRDefault="001A3EE1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4FAF3452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F77029C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3ABE5D3" w14:textId="77777777" w:rsidR="001A3EE1" w:rsidRDefault="001A3EE1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49CB09C" w14:textId="77777777" w:rsidR="001A3EE1" w:rsidRDefault="001A3EE1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A302C29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451AF26B" w14:textId="77777777" w:rsidR="001A3EE1" w:rsidRDefault="001A3EE1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5D2BE53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0DC4C9E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4E743AC4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BFF444C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6AEC024E" w14:textId="77777777" w:rsidR="001A3EE1" w:rsidRDefault="001A3EE1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B215D59" w14:textId="77777777" w:rsidR="001A3EE1" w:rsidRDefault="001A3EE1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A3EE1">
      <w:rPr>
        <w:sz w:val="12"/>
        <w:szCs w:val="12"/>
      </w:rPr>
      <w:tab/>
    </w:r>
  </w:p>
  <w:p w14:paraId="40A81429" w14:textId="77777777" w:rsidR="001A3EE1" w:rsidRDefault="001A3EE1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B1A33AD" w14:textId="77777777" w:rsidR="001A3EE1" w:rsidRPr="00AD2792" w:rsidRDefault="001A3EE1" w:rsidP="00AD2792"/>
  <w:p w14:paraId="42425F7E" w14:textId="7810A2E4" w:rsidR="000B1866" w:rsidRPr="001623D5" w:rsidRDefault="00CB1999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7722677">
    <w:abstractNumId w:val="1"/>
  </w:num>
  <w:num w:numId="2" w16cid:durableId="148589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C6668"/>
    <w:rsid w:val="000D0B63"/>
    <w:rsid w:val="000D622E"/>
    <w:rsid w:val="000D6284"/>
    <w:rsid w:val="000E18DF"/>
    <w:rsid w:val="000F488D"/>
    <w:rsid w:val="000F4AF0"/>
    <w:rsid w:val="000F5FEB"/>
    <w:rsid w:val="001053A8"/>
    <w:rsid w:val="0011012B"/>
    <w:rsid w:val="001160F0"/>
    <w:rsid w:val="001237D9"/>
    <w:rsid w:val="00127EC6"/>
    <w:rsid w:val="00130687"/>
    <w:rsid w:val="00146A2A"/>
    <w:rsid w:val="00146D14"/>
    <w:rsid w:val="00160446"/>
    <w:rsid w:val="001623D5"/>
    <w:rsid w:val="00163A2C"/>
    <w:rsid w:val="001806FA"/>
    <w:rsid w:val="00181D3D"/>
    <w:rsid w:val="00183162"/>
    <w:rsid w:val="00187867"/>
    <w:rsid w:val="00194A1E"/>
    <w:rsid w:val="001A2F95"/>
    <w:rsid w:val="001A3111"/>
    <w:rsid w:val="001A3EE1"/>
    <w:rsid w:val="001A4D1B"/>
    <w:rsid w:val="001B7CF6"/>
    <w:rsid w:val="001C28F1"/>
    <w:rsid w:val="001C4606"/>
    <w:rsid w:val="001D1F37"/>
    <w:rsid w:val="001D2B5A"/>
    <w:rsid w:val="001D672B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5207"/>
    <w:rsid w:val="002872E3"/>
    <w:rsid w:val="0029469A"/>
    <w:rsid w:val="00295643"/>
    <w:rsid w:val="002A1C54"/>
    <w:rsid w:val="002A6037"/>
    <w:rsid w:val="002B21C8"/>
    <w:rsid w:val="002B614B"/>
    <w:rsid w:val="002B667F"/>
    <w:rsid w:val="002C3514"/>
    <w:rsid w:val="002D01DC"/>
    <w:rsid w:val="002D032D"/>
    <w:rsid w:val="002D2F37"/>
    <w:rsid w:val="002D7741"/>
    <w:rsid w:val="002D7C3A"/>
    <w:rsid w:val="002E4530"/>
    <w:rsid w:val="00303B46"/>
    <w:rsid w:val="00306B48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A1691"/>
    <w:rsid w:val="003B20DF"/>
    <w:rsid w:val="003B3BD0"/>
    <w:rsid w:val="003C3C8D"/>
    <w:rsid w:val="003C6AD9"/>
    <w:rsid w:val="003C6AE3"/>
    <w:rsid w:val="003D5FAC"/>
    <w:rsid w:val="003E20A1"/>
    <w:rsid w:val="003E4ABF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6353"/>
    <w:rsid w:val="00480AC0"/>
    <w:rsid w:val="004830C9"/>
    <w:rsid w:val="00485019"/>
    <w:rsid w:val="004904CB"/>
    <w:rsid w:val="004959C0"/>
    <w:rsid w:val="004A2014"/>
    <w:rsid w:val="004A21CB"/>
    <w:rsid w:val="004A2716"/>
    <w:rsid w:val="004B56AC"/>
    <w:rsid w:val="004B78C1"/>
    <w:rsid w:val="004C0852"/>
    <w:rsid w:val="004C3FF8"/>
    <w:rsid w:val="004D6D15"/>
    <w:rsid w:val="004E09BF"/>
    <w:rsid w:val="004E43A4"/>
    <w:rsid w:val="004E5963"/>
    <w:rsid w:val="004F69A6"/>
    <w:rsid w:val="00500320"/>
    <w:rsid w:val="0050415E"/>
    <w:rsid w:val="00504ADB"/>
    <w:rsid w:val="00512252"/>
    <w:rsid w:val="0051242D"/>
    <w:rsid w:val="0051442D"/>
    <w:rsid w:val="00514E1B"/>
    <w:rsid w:val="00522D8E"/>
    <w:rsid w:val="00523FBC"/>
    <w:rsid w:val="005473B2"/>
    <w:rsid w:val="0055325D"/>
    <w:rsid w:val="00555B7A"/>
    <w:rsid w:val="00555E8D"/>
    <w:rsid w:val="0056352D"/>
    <w:rsid w:val="00577449"/>
    <w:rsid w:val="0058194F"/>
    <w:rsid w:val="005858E6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4DA3"/>
    <w:rsid w:val="00693020"/>
    <w:rsid w:val="006939B2"/>
    <w:rsid w:val="006A10D9"/>
    <w:rsid w:val="006B2380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5898"/>
    <w:rsid w:val="006F6072"/>
    <w:rsid w:val="00700969"/>
    <w:rsid w:val="00701568"/>
    <w:rsid w:val="007103ED"/>
    <w:rsid w:val="007104BC"/>
    <w:rsid w:val="00745278"/>
    <w:rsid w:val="007508A1"/>
    <w:rsid w:val="00755644"/>
    <w:rsid w:val="0076291A"/>
    <w:rsid w:val="0078044B"/>
    <w:rsid w:val="00794050"/>
    <w:rsid w:val="007B05CD"/>
    <w:rsid w:val="007C49DB"/>
    <w:rsid w:val="007C67FE"/>
    <w:rsid w:val="007D1B07"/>
    <w:rsid w:val="007D58EA"/>
    <w:rsid w:val="007D5E89"/>
    <w:rsid w:val="007E1298"/>
    <w:rsid w:val="007E7AD7"/>
    <w:rsid w:val="007F0DBC"/>
    <w:rsid w:val="007F6D62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D3559"/>
    <w:rsid w:val="008E63A1"/>
    <w:rsid w:val="009047BA"/>
    <w:rsid w:val="00911449"/>
    <w:rsid w:val="00921B94"/>
    <w:rsid w:val="00924820"/>
    <w:rsid w:val="00935A71"/>
    <w:rsid w:val="00937343"/>
    <w:rsid w:val="009377D6"/>
    <w:rsid w:val="00943577"/>
    <w:rsid w:val="0094375A"/>
    <w:rsid w:val="00944730"/>
    <w:rsid w:val="00961C67"/>
    <w:rsid w:val="00964655"/>
    <w:rsid w:val="00965DA0"/>
    <w:rsid w:val="00966F36"/>
    <w:rsid w:val="009738C6"/>
    <w:rsid w:val="00974193"/>
    <w:rsid w:val="00993AE8"/>
    <w:rsid w:val="009A0D55"/>
    <w:rsid w:val="009A6FCA"/>
    <w:rsid w:val="009A7230"/>
    <w:rsid w:val="009C01F3"/>
    <w:rsid w:val="009C44A9"/>
    <w:rsid w:val="009C485F"/>
    <w:rsid w:val="009C77DD"/>
    <w:rsid w:val="009E01FC"/>
    <w:rsid w:val="009E46CF"/>
    <w:rsid w:val="009F6C75"/>
    <w:rsid w:val="00A00402"/>
    <w:rsid w:val="00A05255"/>
    <w:rsid w:val="00A150C8"/>
    <w:rsid w:val="00A26A5F"/>
    <w:rsid w:val="00A33507"/>
    <w:rsid w:val="00A34963"/>
    <w:rsid w:val="00A35FB9"/>
    <w:rsid w:val="00A36FF9"/>
    <w:rsid w:val="00A41A08"/>
    <w:rsid w:val="00A453EB"/>
    <w:rsid w:val="00A772A2"/>
    <w:rsid w:val="00A77BB0"/>
    <w:rsid w:val="00A83D7D"/>
    <w:rsid w:val="00A9267A"/>
    <w:rsid w:val="00A945CA"/>
    <w:rsid w:val="00A95768"/>
    <w:rsid w:val="00AA7967"/>
    <w:rsid w:val="00AB51FB"/>
    <w:rsid w:val="00AC118E"/>
    <w:rsid w:val="00AC14A1"/>
    <w:rsid w:val="00AD20BE"/>
    <w:rsid w:val="00AD31EA"/>
    <w:rsid w:val="00AD71CD"/>
    <w:rsid w:val="00AE15FA"/>
    <w:rsid w:val="00AF5F1D"/>
    <w:rsid w:val="00B034C0"/>
    <w:rsid w:val="00B05C87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B442B"/>
    <w:rsid w:val="00BC19AD"/>
    <w:rsid w:val="00BC2820"/>
    <w:rsid w:val="00BC475B"/>
    <w:rsid w:val="00BD07B6"/>
    <w:rsid w:val="00BD446D"/>
    <w:rsid w:val="00BE27BC"/>
    <w:rsid w:val="00C00518"/>
    <w:rsid w:val="00C0084A"/>
    <w:rsid w:val="00C00D4C"/>
    <w:rsid w:val="00C0311C"/>
    <w:rsid w:val="00C062F9"/>
    <w:rsid w:val="00C07D41"/>
    <w:rsid w:val="00C217B2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76CD9"/>
    <w:rsid w:val="00C819C2"/>
    <w:rsid w:val="00C82AAD"/>
    <w:rsid w:val="00CA1DDA"/>
    <w:rsid w:val="00CA277D"/>
    <w:rsid w:val="00CA4244"/>
    <w:rsid w:val="00CA7FAC"/>
    <w:rsid w:val="00CB0FA0"/>
    <w:rsid w:val="00CB14A6"/>
    <w:rsid w:val="00CB1999"/>
    <w:rsid w:val="00CB3D7C"/>
    <w:rsid w:val="00CB581C"/>
    <w:rsid w:val="00CB5E10"/>
    <w:rsid w:val="00CC14B8"/>
    <w:rsid w:val="00CC3DEF"/>
    <w:rsid w:val="00CC56DB"/>
    <w:rsid w:val="00CD0C5C"/>
    <w:rsid w:val="00CD18AD"/>
    <w:rsid w:val="00CD3A11"/>
    <w:rsid w:val="00CD4C86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1942"/>
    <w:rsid w:val="00DA2B48"/>
    <w:rsid w:val="00DA7025"/>
    <w:rsid w:val="00DD0E2A"/>
    <w:rsid w:val="00DD2D09"/>
    <w:rsid w:val="00DD49A9"/>
    <w:rsid w:val="00DD796C"/>
    <w:rsid w:val="00DE0C44"/>
    <w:rsid w:val="00E00EC6"/>
    <w:rsid w:val="00E06A3C"/>
    <w:rsid w:val="00E24179"/>
    <w:rsid w:val="00E33666"/>
    <w:rsid w:val="00E4362A"/>
    <w:rsid w:val="00E53E0F"/>
    <w:rsid w:val="00E61E89"/>
    <w:rsid w:val="00E62540"/>
    <w:rsid w:val="00E67F95"/>
    <w:rsid w:val="00E705F4"/>
    <w:rsid w:val="00E821D9"/>
    <w:rsid w:val="00E9420E"/>
    <w:rsid w:val="00E97708"/>
    <w:rsid w:val="00EA0622"/>
    <w:rsid w:val="00EA076A"/>
    <w:rsid w:val="00EA3765"/>
    <w:rsid w:val="00EA506F"/>
    <w:rsid w:val="00EB19AB"/>
    <w:rsid w:val="00EB46D6"/>
    <w:rsid w:val="00EC1D87"/>
    <w:rsid w:val="00EC506F"/>
    <w:rsid w:val="00EC73BF"/>
    <w:rsid w:val="00ED1478"/>
    <w:rsid w:val="00ED28A2"/>
    <w:rsid w:val="00EE453A"/>
    <w:rsid w:val="00EE567D"/>
    <w:rsid w:val="00EF09A4"/>
    <w:rsid w:val="00EF2E84"/>
    <w:rsid w:val="00F00446"/>
    <w:rsid w:val="00F059AF"/>
    <w:rsid w:val="00F07A81"/>
    <w:rsid w:val="00F1189D"/>
    <w:rsid w:val="00F2288C"/>
    <w:rsid w:val="00F26692"/>
    <w:rsid w:val="00F40C27"/>
    <w:rsid w:val="00F4107D"/>
    <w:rsid w:val="00F41174"/>
    <w:rsid w:val="00F42205"/>
    <w:rsid w:val="00F54378"/>
    <w:rsid w:val="00F61339"/>
    <w:rsid w:val="00F635AE"/>
    <w:rsid w:val="00F6375F"/>
    <w:rsid w:val="00F6615F"/>
    <w:rsid w:val="00F74CE0"/>
    <w:rsid w:val="00F74D81"/>
    <w:rsid w:val="00F76A71"/>
    <w:rsid w:val="00F96824"/>
    <w:rsid w:val="00FD1EFD"/>
    <w:rsid w:val="00FD3A65"/>
    <w:rsid w:val="00FD4968"/>
    <w:rsid w:val="00FF18C2"/>
    <w:rsid w:val="00FF44EF"/>
    <w:rsid w:val="00FF4C90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2BB4DB35"/>
  <w15:docId w15:val="{AB6EA606-8643-4AF4-9FA9-432BF679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6B2508-6181-404E-884A-39F5082A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3</Pages>
  <Words>571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44</cp:revision>
  <cp:lastPrinted>2015-05-19T09:27:00Z</cp:lastPrinted>
  <dcterms:created xsi:type="dcterms:W3CDTF">2015-05-19T21:00:00Z</dcterms:created>
  <dcterms:modified xsi:type="dcterms:W3CDTF">2026-02-24T05:44:00Z</dcterms:modified>
</cp:coreProperties>
</file>