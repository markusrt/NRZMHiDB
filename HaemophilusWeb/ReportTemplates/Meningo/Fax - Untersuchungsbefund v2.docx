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F730" w14:textId="77777777" w:rsidR="001D0D05" w:rsidRDefault="0071091D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3A499C51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34FEABE3" w14:textId="77777777" w:rsidR="001D0D05" w:rsidRPr="00172CE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291502DA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261B2171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79DEA106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6CD44D20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79FBED6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668D51C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EC463F1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F3B0D68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77E4E89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397AC11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CB10142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D8A2F32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941726B" w14:textId="77777777" w:rsidR="001D0D05" w:rsidRPr="000E5432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ECF6A3B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562B40E9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465FE90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67E3C4EF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6687"/>
      </w:tblGrid>
      <w:tr w:rsidR="001D0D05" w:rsidRPr="00F80633" w14:paraId="754965C7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2806F0DF" w14:textId="77777777" w:rsidR="001D0D05" w:rsidRPr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2D537201" w14:textId="77777777" w:rsidR="001D0D05" w:rsidRPr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1D0D05" w:rsidRPr="00F80633" w14:paraId="31DD5286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1BD28632" w14:textId="77777777" w:rsidR="001D0D05" w:rsidRPr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7672EC3A" w14:textId="77777777" w:rsidR="001D0D05" w:rsidRPr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1D0D05" w:rsidRPr="00F80633" w:rsidDel="00F80633" w14:paraId="68B2095C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12B3B66C" w14:textId="77777777" w:rsidR="001D0D05" w:rsidRPr="00F80633" w:rsidDel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36A1B9D" w14:textId="77777777" w:rsidR="001D0D05" w:rsidRPr="00F80633" w:rsidDel="00F80633" w:rsidRDefault="001D0D05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111DF886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5D3E7F3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6D7622C0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82018E8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268718C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6BD8C599" w14:textId="77777777" w:rsidR="001D0D05" w:rsidRDefault="001D0D05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6217232" w14:textId="77777777" w:rsidR="001D0D05" w:rsidRDefault="001D0D05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7C26CC7D" w14:textId="77777777" w:rsidR="001D0D05" w:rsidRDefault="001D0D05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77FE000" w14:textId="77777777" w:rsidR="001D0D05" w:rsidRDefault="001D0D05" w:rsidP="00D8683C"/>
    <w:p w14:paraId="7FC1654B" w14:textId="77777777" w:rsidR="001D0D05" w:rsidRDefault="001D0D05" w:rsidP="00D8683C"/>
    <w:p w14:paraId="7F73E007" w14:textId="3576EB4B" w:rsidR="00B702E1" w:rsidRDefault="0071091D" w:rsidP="00B702E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B702E1">
        <w:rPr>
          <w:rFonts w:ascii="Arial" w:hAnsi="Arial" w:cs="Arial"/>
        </w:rPr>
        <w:t>{SenderName}</w:t>
      </w:r>
    </w:p>
    <w:p w14:paraId="4C5AC4AC" w14:textId="5D3D1CD0" w:rsidR="00E86513" w:rsidRPr="004659AD" w:rsidRDefault="00000000" w:rsidP="00B702E1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3.8pt;margin-top:138.3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E6175D5" w14:textId="77777777" w:rsidR="00A5347B" w:rsidRDefault="00A5347B" w:rsidP="00A5347B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3BF2502F" w14:textId="77777777" w:rsidR="00A5347B" w:rsidRPr="000E6D63" w:rsidRDefault="00A5347B" w:rsidP="00A5347B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B702E1">
        <w:rPr>
          <w:rFonts w:ascii="Arial" w:hAnsi="Arial" w:cs="Arial"/>
        </w:rPr>
        <w:t>{SenderDepartment}</w:t>
      </w:r>
    </w:p>
    <w:p w14:paraId="5137DCB7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671B3756" w14:textId="77777777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1A26DCCC" w14:textId="77777777" w:rsidR="00E86513" w:rsidRDefault="00E86513" w:rsidP="00E86513">
      <w:pPr>
        <w:rPr>
          <w:rFonts w:ascii="Arial" w:hAnsi="Arial" w:cs="Arial"/>
        </w:rPr>
      </w:pPr>
    </w:p>
    <w:p w14:paraId="5FF14FEE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479444C9" w14:textId="77777777" w:rsidR="007C362E" w:rsidRDefault="007C362E" w:rsidP="007C362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1E1FBF5E" w14:textId="02DAF35F" w:rsidR="007C362E" w:rsidRPr="003136E9" w:rsidRDefault="007C362E" w:rsidP="003C15E2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zu </w:t>
      </w:r>
      <w:bookmarkStart w:id="0" w:name="KLNr"/>
      <w:r>
        <w:rPr>
          <w:rFonts w:ascii="Arial" w:hAnsi="Arial" w:cs="Arial"/>
          <w:b/>
          <w:bCs/>
          <w:color w:val="000000"/>
          <w:sz w:val="28"/>
          <w:szCs w:val="28"/>
        </w:rPr>
        <w:t>MZ</w:t>
      </w:r>
      <w:r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bookmarkEnd w:id="0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7C362E" w:rsidRPr="00F923CE" w14:paraId="23CCDDFB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D45A6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5DC9B" w14:textId="77777777" w:rsidR="007C362E" w:rsidRPr="0051595E" w:rsidRDefault="00D64332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64332"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7C362E" w:rsidRPr="00F923CE" w14:paraId="38AF0FE2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CBE74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31A91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7C362E" w:rsidRPr="00F923CE" w14:paraId="59BEA586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1776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DD2D9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7C362E" w:rsidRPr="00F923CE" w14:paraId="15EBBE73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0E598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49884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7C362E" w:rsidRPr="00F923CE" w14:paraId="16E2B6FE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F5F8A1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FEA77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7C362E" w:rsidRPr="00F923CE" w14:paraId="315380F9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2E6FF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48B5F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7C362E" w:rsidRPr="00F923CE" w14:paraId="69963F47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7928B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DC047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44067EAE" w14:textId="77777777" w:rsidR="007C362E" w:rsidRDefault="007C362E" w:rsidP="007C362E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7C362E" w14:paraId="0DDB5014" w14:textId="77777777" w:rsidTr="003C15E2">
        <w:trPr>
          <w:trHeight w:val="255"/>
        </w:trPr>
        <w:tc>
          <w:tcPr>
            <w:tcW w:w="0" w:type="auto"/>
            <w:shd w:val="clear" w:color="auto" w:fill="auto"/>
          </w:tcPr>
          <w:p w14:paraId="4836A4AA" w14:textId="77777777" w:rsidR="007C362E" w:rsidRPr="002F4939" w:rsidRDefault="007C362E" w:rsidP="008036A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</w:tcPr>
          <w:p w14:paraId="7357E439" w14:textId="77777777" w:rsidR="007C362E" w:rsidRPr="002F4939" w:rsidRDefault="007C362E" w:rsidP="008036A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319BBC00" w14:textId="77777777" w:rsidR="007C362E" w:rsidRDefault="007C362E" w:rsidP="007C362E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sz w:val="29"/>
          <w:szCs w:val="29"/>
        </w:rPr>
      </w:pPr>
      <w:r w:rsidRPr="00E14C1C">
        <w:rPr>
          <w:rFonts w:ascii="Arial" w:hAnsi="Arial" w:cs="Arial"/>
          <w:bCs/>
          <w:color w:val="000000"/>
          <w:sz w:val="12"/>
          <w:szCs w:val="12"/>
        </w:rPr>
        <w:t>{#</w:t>
      </w:r>
      <w:r w:rsidRPr="005C0491">
        <w:rPr>
          <w:rFonts w:ascii="Arial" w:hAnsi="Arial" w:cs="Arial"/>
          <w:bCs/>
          <w:color w:val="000000"/>
          <w:sz w:val="12"/>
          <w:szCs w:val="12"/>
        </w:rPr>
        <w:t>HasETests</w:t>
      </w:r>
      <w:r w:rsidRPr="00E14C1C">
        <w:rPr>
          <w:rFonts w:ascii="Arial" w:hAnsi="Arial" w:cs="Arial"/>
          <w:bCs/>
          <w:color w:val="000000"/>
          <w:sz w:val="12"/>
          <w:szCs w:val="12"/>
        </w:rPr>
        <w:t>}</w:t>
      </w:r>
      <w:r w:rsidRPr="001F0025">
        <w:rPr>
          <w:rFonts w:ascii="Arial" w:hAnsi="Arial" w:cs="Arial"/>
          <w:b/>
          <w:bCs/>
          <w:color w:val="000000"/>
        </w:rPr>
        <w:t>Antibiotikaempfindlichkeitstestung (Gradientenagardiffusion)</w:t>
      </w:r>
      <w:r>
        <w:rPr>
          <w:rFonts w:ascii="Arial" w:hAnsi="Arial" w:cs="Arial"/>
          <w:b/>
          <w:bCs/>
          <w:color w:val="000000"/>
        </w:rPr>
        <w:t>:</w:t>
      </w: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2"/>
        <w:gridCol w:w="2835"/>
        <w:gridCol w:w="1559"/>
        <w:gridCol w:w="142"/>
        <w:gridCol w:w="1417"/>
        <w:gridCol w:w="1221"/>
      </w:tblGrid>
      <w:tr w:rsidR="007C362E" w:rsidRPr="00F923CE" w14:paraId="7E0D069A" w14:textId="77777777" w:rsidTr="008036A1">
        <w:trPr>
          <w:trHeight w:val="318"/>
        </w:trPr>
        <w:tc>
          <w:tcPr>
            <w:tcW w:w="2142" w:type="dxa"/>
            <w:vMerge w:val="restart"/>
            <w:shd w:val="clear" w:color="000000" w:fill="BFBFBF"/>
            <w:vAlign w:val="center"/>
          </w:tcPr>
          <w:p w14:paraId="3E881056" w14:textId="77777777" w:rsidR="007C362E" w:rsidRPr="005B3C64" w:rsidRDefault="007C362E" w:rsidP="008036A1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Antibiotikum</w:t>
            </w:r>
          </w:p>
        </w:tc>
        <w:tc>
          <w:tcPr>
            <w:tcW w:w="2835" w:type="dxa"/>
            <w:vMerge w:val="restart"/>
            <w:vAlign w:val="center"/>
          </w:tcPr>
          <w:p w14:paraId="04E77FE6" w14:textId="77777777" w:rsidR="007C362E" w:rsidRDefault="007C362E" w:rsidP="008036A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F240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MHK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40224710" w14:textId="77777777" w:rsidR="007C362E" w:rsidRDefault="007C362E" w:rsidP="008036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7C362E" w:rsidRPr="00F923CE" w14:paraId="3A233A37" w14:textId="77777777" w:rsidTr="008036A1">
        <w:trPr>
          <w:trHeight w:val="318"/>
        </w:trPr>
        <w:tc>
          <w:tcPr>
            <w:tcW w:w="2142" w:type="dxa"/>
            <w:vMerge/>
            <w:shd w:val="clear" w:color="000000" w:fill="BFBFBF"/>
            <w:vAlign w:val="center"/>
          </w:tcPr>
          <w:p w14:paraId="54C34153" w14:textId="77777777" w:rsidR="007C362E" w:rsidRPr="005B3C64" w:rsidRDefault="007C362E" w:rsidP="008036A1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61ADDEE6" w14:textId="77777777" w:rsidR="007C362E" w:rsidRPr="00F923CE" w:rsidRDefault="007C362E" w:rsidP="008036A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664CFDE9" w14:textId="77777777" w:rsidR="007C362E" w:rsidRDefault="007C362E" w:rsidP="008036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32B5C41D" w14:textId="77777777" w:rsidR="007C362E" w:rsidRDefault="007C362E" w:rsidP="008036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023158AB" w14:textId="77777777" w:rsidR="007C362E" w:rsidRDefault="007C362E" w:rsidP="008036A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7C362E" w:rsidRPr="00F923CE" w14:paraId="0F894687" w14:textId="77777777" w:rsidTr="008036A1">
        <w:trPr>
          <w:trHeight w:val="300"/>
        </w:trPr>
        <w:tc>
          <w:tcPr>
            <w:tcW w:w="2142" w:type="dxa"/>
            <w:shd w:val="clear" w:color="000000" w:fill="BFBFBF"/>
          </w:tcPr>
          <w:p w14:paraId="747D1C42" w14:textId="77777777" w:rsidR="007C362E" w:rsidRPr="005B3C64" w:rsidRDefault="007C362E" w:rsidP="008036A1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F4939">
              <w:rPr>
                <w:rFonts w:ascii="Arial" w:hAnsi="Arial" w:cs="Arial"/>
                <w:b/>
                <w:bCs/>
                <w:iCs/>
                <w:sz w:val="12"/>
                <w:szCs w:val="22"/>
              </w:rPr>
              <w:t>{#ETests}</w:t>
            </w: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</w:tcPr>
          <w:p w14:paraId="7EB1FD5E" w14:textId="77777777" w:rsidR="007C362E" w:rsidRPr="00F923CE" w:rsidRDefault="007C362E" w:rsidP="008036A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0D5206D9" w14:textId="77777777" w:rsidR="007C362E" w:rsidRDefault="007C362E" w:rsidP="008036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1EDD6483" w14:textId="77777777" w:rsidR="007C362E" w:rsidRPr="000F3FD1" w:rsidRDefault="007C362E" w:rsidP="008036A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2E65B97A" w14:textId="77777777" w:rsidR="007C362E" w:rsidRPr="000F3FD1" w:rsidRDefault="007C362E" w:rsidP="008036A1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22"/>
                <w:lang w:val="en-US"/>
              </w:rPr>
              <w:t>{/ETests}</w:t>
            </w:r>
          </w:p>
        </w:tc>
      </w:tr>
    </w:tbl>
    <w:p w14:paraId="2D94810C" w14:textId="1BBCF857" w:rsidR="009C26FD" w:rsidRPr="0001760C" w:rsidRDefault="007C362E" w:rsidP="00DC4562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  <w:r w:rsidRPr="00E14C1C">
        <w:rPr>
          <w:rFonts w:ascii="Arial" w:hAnsi="Arial" w:cs="Arial"/>
          <w:sz w:val="12"/>
          <w:szCs w:val="12"/>
        </w:rPr>
        <w:t>{/</w:t>
      </w:r>
      <w:r w:rsidRPr="005C0491">
        <w:rPr>
          <w:rFonts w:ascii="Arial" w:hAnsi="Arial" w:cs="Arial"/>
          <w:sz w:val="12"/>
          <w:szCs w:val="12"/>
        </w:rPr>
        <w:t>HasETests</w:t>
      </w:r>
      <w:r w:rsidRPr="00E14C1C">
        <w:rPr>
          <w:rFonts w:ascii="Arial" w:hAnsi="Arial" w:cs="Arial"/>
          <w:sz w:val="12"/>
          <w:szCs w:val="12"/>
        </w:rPr>
        <w:t>}</w:t>
      </w:r>
      <w:r w:rsidR="00DC4562" w:rsidRPr="00F113AE">
        <w:rPr>
          <w:rFonts w:ascii="Arial" w:hAnsi="Arial" w:cs="Arial"/>
        </w:rPr>
        <w:t>{#</w:t>
      </w:r>
      <w:r w:rsidR="00DC4562">
        <w:rPr>
          <w:rFonts w:ascii="Arial" w:hAnsi="Arial" w:cs="Arial"/>
        </w:rPr>
        <w:t>Report</w:t>
      </w:r>
      <w:r w:rsidR="00DC4562" w:rsidRPr="00F113AE">
        <w:rPr>
          <w:rFonts w:ascii="Arial" w:hAnsi="Arial" w:cs="Arial"/>
        </w:rPr>
        <w:t>}{.}</w:t>
      </w:r>
      <w:r w:rsidR="00DC4562">
        <w:rPr>
          <w:rFonts w:ascii="Arial" w:hAnsi="Arial" w:cs="Arial"/>
        </w:rPr>
        <w:br/>
      </w:r>
      <w:r w:rsidR="00DC4562" w:rsidRPr="00F113AE">
        <w:rPr>
          <w:rFonts w:ascii="Arial" w:hAnsi="Arial" w:cs="Arial"/>
        </w:rPr>
        <w:t>{/</w:t>
      </w:r>
      <w:r w:rsidR="00DC4562">
        <w:rPr>
          <w:rFonts w:ascii="Arial" w:hAnsi="Arial" w:cs="Arial"/>
        </w:rPr>
        <w:t>Report</w:t>
      </w:r>
      <w:r w:rsidR="00DC4562" w:rsidRPr="00F113AE">
        <w:rPr>
          <w:rFonts w:ascii="Arial" w:hAnsi="Arial" w:cs="Arial"/>
        </w:rPr>
        <w:t>}</w:t>
      </w:r>
    </w:p>
    <w:bookmarkStart w:id="1" w:name="_Hlk100782258"/>
    <w:p w14:paraId="097E5C3C" w14:textId="77777777" w:rsidR="009C26FD" w:rsidRPr="007E1C70" w:rsidRDefault="00575B98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9C26FD" w:rsidRPr="007E1C70">
        <w:rPr>
          <w:rFonts w:ascii="Arial" w:hAnsi="Arial" w:cs="Arial"/>
        </w:rPr>
        <w:t>Mit freundlichen Grüßen</w:t>
      </w:r>
    </w:p>
    <w:p w14:paraId="4FA51F72" w14:textId="77777777" w:rsidR="009C26FD" w:rsidRPr="007E1C70" w:rsidRDefault="009C26FD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CB4345B" w14:textId="77777777" w:rsidR="009C26FD" w:rsidRPr="001F11A5" w:rsidRDefault="009C26FD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784935A9" w14:textId="77777777" w:rsidR="009C26FD" w:rsidRPr="007E1C70" w:rsidRDefault="009C26FD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B9C93D9" w14:textId="77777777" w:rsidR="009C26FD" w:rsidRPr="00A16931" w:rsidRDefault="009C26FD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100205EB" w14:textId="565EFC3B" w:rsidR="00230C30" w:rsidRPr="007D06DC" w:rsidRDefault="00575B98" w:rsidP="00575B98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end"/>
      </w:r>
      <w:r w:rsidRPr="00D0131F">
        <w:rPr>
          <w:rFonts w:ascii="Arial" w:hAnsi="Arial" w:cs="Arial"/>
          <w:b/>
          <w:sz w:val="18"/>
          <w:szCs w:val="18"/>
          <w:lang w:eastAsia="en-US"/>
        </w:rPr>
        <w:br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>
        <w:rPr>
          <w:rFonts w:ascii="Arial" w:hAnsi="Arial" w:cs="Arial"/>
        </w:rPr>
        <w:fldChar w:fldCharType="end"/>
      </w:r>
      <w:bookmarkEnd w:id="1"/>
    </w:p>
    <w:sectPr w:rsidR="00230C30" w:rsidRPr="007D06DC" w:rsidSect="003C15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AF35" w14:textId="77777777" w:rsidR="00D16EAF" w:rsidRDefault="00D16EAF">
      <w:r>
        <w:separator/>
      </w:r>
    </w:p>
  </w:endnote>
  <w:endnote w:type="continuationSeparator" w:id="0">
    <w:p w14:paraId="7BAFFB1F" w14:textId="77777777" w:rsidR="00D16EAF" w:rsidRDefault="00D16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8961" w14:textId="77777777" w:rsidR="00D77411" w:rsidRDefault="00D774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91F5" w14:textId="1313F0F3" w:rsidR="00D0131F" w:rsidRPr="006A7241" w:rsidRDefault="0087382E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D0131F" w:rsidRPr="006A7241">
      <w:rPr>
        <w:sz w:val="17"/>
        <w:szCs w:val="17"/>
      </w:rPr>
      <w:t>www.nrzmhi.de</w:t>
    </w:r>
    <w:r w:rsidR="00000000">
      <w:rPr>
        <w:noProof/>
      </w:rPr>
      <w:pict w14:anchorId="1EB50A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20226818" o:spid="_x0000_s1154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D0131F" w:rsidRPr="006A7241">
      <w:rPr>
        <w:sz w:val="17"/>
        <w:szCs w:val="17"/>
      </w:rPr>
      <w:t xml:space="preserve"> </w:t>
    </w:r>
    <w:r w:rsidR="00D0131F" w:rsidRPr="006A7241">
      <w:rPr>
        <w:sz w:val="17"/>
        <w:szCs w:val="17"/>
      </w:rPr>
      <w:tab/>
      <w:t xml:space="preserve">Befund </w:t>
    </w:r>
    <w:r w:rsidR="00D0131F">
      <w:rPr>
        <w:sz w:val="17"/>
        <w:szCs w:val="17"/>
      </w:rPr>
      <w:t xml:space="preserve">vom {Date} </w:t>
    </w:r>
    <w:r w:rsidR="00D0131F" w:rsidRPr="006A7241">
      <w:rPr>
        <w:sz w:val="17"/>
        <w:szCs w:val="17"/>
      </w:rPr>
      <w:t>zu</w:t>
    </w:r>
    <w:r w:rsidR="00D0131F">
      <w:rPr>
        <w:sz w:val="17"/>
        <w:szCs w:val="17"/>
      </w:rPr>
      <w:t xml:space="preserve"> </w:t>
    </w:r>
    <w:r w:rsidR="00D0131F" w:rsidRPr="007B3CB5">
      <w:rPr>
        <w:sz w:val="17"/>
        <w:szCs w:val="17"/>
      </w:rPr>
      <w:t>{LaboratoryNumberWithPrefix}</w:t>
    </w:r>
    <w:r w:rsidR="00D0131F" w:rsidRPr="006A7241">
      <w:rPr>
        <w:sz w:val="17"/>
        <w:szCs w:val="17"/>
      </w:rPr>
      <w:t xml:space="preserve">; Seite </w:t>
    </w:r>
    <w:r w:rsidR="00D0131F" w:rsidRPr="006A7241">
      <w:rPr>
        <w:rStyle w:val="Seitenzahl"/>
        <w:sz w:val="17"/>
        <w:szCs w:val="17"/>
      </w:rPr>
      <w:fldChar w:fldCharType="begin"/>
    </w:r>
    <w:r w:rsidR="00D0131F" w:rsidRPr="006A7241">
      <w:rPr>
        <w:rStyle w:val="Seitenzahl"/>
        <w:sz w:val="17"/>
        <w:szCs w:val="17"/>
      </w:rPr>
      <w:instrText xml:space="preserve"> PAGE </w:instrText>
    </w:r>
    <w:r w:rsidR="00D0131F" w:rsidRPr="006A7241">
      <w:rPr>
        <w:rStyle w:val="Seitenzahl"/>
        <w:sz w:val="17"/>
        <w:szCs w:val="17"/>
      </w:rPr>
      <w:fldChar w:fldCharType="separate"/>
    </w:r>
    <w:r w:rsidR="00D0131F">
      <w:rPr>
        <w:rStyle w:val="Seitenzahl"/>
        <w:noProof/>
        <w:sz w:val="17"/>
        <w:szCs w:val="17"/>
      </w:rPr>
      <w:t>2</w:t>
    </w:r>
    <w:r w:rsidR="00D0131F" w:rsidRPr="006A7241">
      <w:rPr>
        <w:rStyle w:val="Seitenzahl"/>
        <w:sz w:val="17"/>
        <w:szCs w:val="17"/>
      </w:rPr>
      <w:fldChar w:fldCharType="end"/>
    </w:r>
    <w:r w:rsidR="00D0131F" w:rsidRPr="006A7241">
      <w:rPr>
        <w:rStyle w:val="Seitenzahl"/>
        <w:sz w:val="17"/>
        <w:szCs w:val="17"/>
      </w:rPr>
      <w:t xml:space="preserve"> von </w:t>
    </w:r>
    <w:r w:rsidR="00D0131F" w:rsidRPr="006A7241">
      <w:rPr>
        <w:rStyle w:val="Seitenzahl"/>
        <w:sz w:val="17"/>
        <w:szCs w:val="17"/>
      </w:rPr>
      <w:fldChar w:fldCharType="begin"/>
    </w:r>
    <w:r w:rsidR="00D0131F" w:rsidRPr="006A7241">
      <w:rPr>
        <w:rStyle w:val="Seitenzahl"/>
        <w:sz w:val="17"/>
        <w:szCs w:val="17"/>
      </w:rPr>
      <w:instrText xml:space="preserve"> NUMPAGES </w:instrText>
    </w:r>
    <w:r w:rsidR="00D0131F" w:rsidRPr="006A7241">
      <w:rPr>
        <w:rStyle w:val="Seitenzahl"/>
        <w:sz w:val="17"/>
        <w:szCs w:val="17"/>
      </w:rPr>
      <w:fldChar w:fldCharType="separate"/>
    </w:r>
    <w:r w:rsidR="00D0131F">
      <w:rPr>
        <w:rStyle w:val="Seitenzahl"/>
        <w:noProof/>
        <w:sz w:val="17"/>
        <w:szCs w:val="17"/>
      </w:rPr>
      <w:t>2</w:t>
    </w:r>
    <w:r w:rsidR="00D0131F" w:rsidRPr="006A7241">
      <w:rPr>
        <w:rStyle w:val="Seitenzahl"/>
        <w:sz w:val="17"/>
        <w:szCs w:val="17"/>
      </w:rPr>
      <w:fldChar w:fldCharType="end"/>
    </w:r>
  </w:p>
  <w:p w14:paraId="09130B7F" w14:textId="77777777" w:rsidR="00D0131F" w:rsidRPr="006A7241" w:rsidRDefault="00D0131F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AACB00C" w14:textId="77777777" w:rsidR="00D0131F" w:rsidRPr="006A7241" w:rsidRDefault="00D0131F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DEA9CF2" w14:textId="77777777" w:rsidR="00D0131F" w:rsidRPr="006A7241" w:rsidRDefault="00D0131F" w:rsidP="00442A30">
    <w:pPr>
      <w:rPr>
        <w:sz w:val="17"/>
        <w:szCs w:val="17"/>
      </w:rPr>
    </w:pPr>
  </w:p>
  <w:p w14:paraId="03F8779E" w14:textId="7B77AC8B" w:rsidR="008E63A1" w:rsidRPr="006F7346" w:rsidRDefault="0087382E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9F47" w14:textId="06F15B60" w:rsidR="00D0131F" w:rsidRPr="006A7241" w:rsidRDefault="0087382E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D0131F" w:rsidRPr="006A7241">
      <w:rPr>
        <w:sz w:val="17"/>
        <w:szCs w:val="17"/>
      </w:rPr>
      <w:t>www.nrzmhi.de</w:t>
    </w:r>
    <w:r w:rsidR="00000000">
      <w:rPr>
        <w:noProof/>
      </w:rPr>
      <w:pict w14:anchorId="5A18EE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232225519" o:spid="_x0000_s1153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D0131F" w:rsidRPr="006A7241">
      <w:rPr>
        <w:sz w:val="17"/>
        <w:szCs w:val="17"/>
      </w:rPr>
      <w:t xml:space="preserve"> </w:t>
    </w:r>
    <w:r w:rsidR="00D0131F" w:rsidRPr="006A7241">
      <w:rPr>
        <w:sz w:val="17"/>
        <w:szCs w:val="17"/>
      </w:rPr>
      <w:tab/>
      <w:t xml:space="preserve">Befund </w:t>
    </w:r>
    <w:r w:rsidR="00D0131F">
      <w:rPr>
        <w:sz w:val="17"/>
        <w:szCs w:val="17"/>
      </w:rPr>
      <w:t xml:space="preserve">vom {Date} </w:t>
    </w:r>
    <w:r w:rsidR="00D0131F" w:rsidRPr="006A7241">
      <w:rPr>
        <w:sz w:val="17"/>
        <w:szCs w:val="17"/>
      </w:rPr>
      <w:t>zu</w:t>
    </w:r>
    <w:r w:rsidR="00D0131F">
      <w:rPr>
        <w:sz w:val="17"/>
        <w:szCs w:val="17"/>
      </w:rPr>
      <w:t xml:space="preserve"> </w:t>
    </w:r>
    <w:r w:rsidR="00D0131F" w:rsidRPr="007B3CB5">
      <w:rPr>
        <w:sz w:val="17"/>
        <w:szCs w:val="17"/>
      </w:rPr>
      <w:t>{LaboratoryNumberWithPrefix}</w:t>
    </w:r>
    <w:r w:rsidR="00D0131F" w:rsidRPr="006A7241">
      <w:rPr>
        <w:sz w:val="17"/>
        <w:szCs w:val="17"/>
      </w:rPr>
      <w:t xml:space="preserve">; Seite </w:t>
    </w:r>
    <w:r w:rsidR="00D0131F" w:rsidRPr="006A7241">
      <w:rPr>
        <w:rStyle w:val="Seitenzahl"/>
        <w:sz w:val="17"/>
        <w:szCs w:val="17"/>
      </w:rPr>
      <w:fldChar w:fldCharType="begin"/>
    </w:r>
    <w:r w:rsidR="00D0131F" w:rsidRPr="006A7241">
      <w:rPr>
        <w:rStyle w:val="Seitenzahl"/>
        <w:sz w:val="17"/>
        <w:szCs w:val="17"/>
      </w:rPr>
      <w:instrText xml:space="preserve"> PAGE </w:instrText>
    </w:r>
    <w:r w:rsidR="00D0131F" w:rsidRPr="006A7241">
      <w:rPr>
        <w:rStyle w:val="Seitenzahl"/>
        <w:sz w:val="17"/>
        <w:szCs w:val="17"/>
      </w:rPr>
      <w:fldChar w:fldCharType="separate"/>
    </w:r>
    <w:r w:rsidR="00D0131F">
      <w:rPr>
        <w:rStyle w:val="Seitenzahl"/>
        <w:noProof/>
        <w:sz w:val="17"/>
        <w:szCs w:val="17"/>
      </w:rPr>
      <w:t>1</w:t>
    </w:r>
    <w:r w:rsidR="00D0131F" w:rsidRPr="006A7241">
      <w:rPr>
        <w:rStyle w:val="Seitenzahl"/>
        <w:sz w:val="17"/>
        <w:szCs w:val="17"/>
      </w:rPr>
      <w:fldChar w:fldCharType="end"/>
    </w:r>
    <w:r w:rsidR="00D0131F" w:rsidRPr="006A7241">
      <w:rPr>
        <w:rStyle w:val="Seitenzahl"/>
        <w:sz w:val="17"/>
        <w:szCs w:val="17"/>
      </w:rPr>
      <w:t xml:space="preserve"> von </w:t>
    </w:r>
    <w:r w:rsidR="00D0131F" w:rsidRPr="006A7241">
      <w:rPr>
        <w:rStyle w:val="Seitenzahl"/>
        <w:sz w:val="17"/>
        <w:szCs w:val="17"/>
      </w:rPr>
      <w:fldChar w:fldCharType="begin"/>
    </w:r>
    <w:r w:rsidR="00D0131F" w:rsidRPr="006A7241">
      <w:rPr>
        <w:rStyle w:val="Seitenzahl"/>
        <w:sz w:val="17"/>
        <w:szCs w:val="17"/>
      </w:rPr>
      <w:instrText xml:space="preserve"> NUMPAGES </w:instrText>
    </w:r>
    <w:r w:rsidR="00D0131F" w:rsidRPr="006A7241">
      <w:rPr>
        <w:rStyle w:val="Seitenzahl"/>
        <w:sz w:val="17"/>
        <w:szCs w:val="17"/>
      </w:rPr>
      <w:fldChar w:fldCharType="separate"/>
    </w:r>
    <w:r w:rsidR="00D0131F">
      <w:rPr>
        <w:rStyle w:val="Seitenzahl"/>
        <w:noProof/>
        <w:sz w:val="17"/>
        <w:szCs w:val="17"/>
      </w:rPr>
      <w:t>2</w:t>
    </w:r>
    <w:r w:rsidR="00D0131F" w:rsidRPr="006A7241">
      <w:rPr>
        <w:rStyle w:val="Seitenzahl"/>
        <w:sz w:val="17"/>
        <w:szCs w:val="17"/>
      </w:rPr>
      <w:fldChar w:fldCharType="end"/>
    </w:r>
  </w:p>
  <w:p w14:paraId="06E93BD7" w14:textId="77777777" w:rsidR="00D0131F" w:rsidRPr="006A7241" w:rsidRDefault="00D0131F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CA960CD" w14:textId="77777777" w:rsidR="00D0131F" w:rsidRPr="006A7241" w:rsidRDefault="00D0131F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8F36D11" w14:textId="77777777" w:rsidR="00D0131F" w:rsidRPr="006A7241" w:rsidRDefault="00D0131F" w:rsidP="00442A30">
    <w:pPr>
      <w:rPr>
        <w:sz w:val="17"/>
        <w:szCs w:val="17"/>
      </w:rPr>
    </w:pPr>
  </w:p>
  <w:p w14:paraId="7AEB0CBA" w14:textId="2590ED0E" w:rsidR="005B1304" w:rsidRPr="006F7346" w:rsidRDefault="0087382E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232D" w14:textId="77777777" w:rsidR="00D16EAF" w:rsidRDefault="00D16EAF">
      <w:r>
        <w:separator/>
      </w:r>
    </w:p>
  </w:footnote>
  <w:footnote w:type="continuationSeparator" w:id="0">
    <w:p w14:paraId="717C6E7E" w14:textId="77777777" w:rsidR="00D16EAF" w:rsidRDefault="00D16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7A5E" w14:textId="77777777" w:rsidR="00D77411" w:rsidRDefault="00D7741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5D32" w14:textId="34FCECCE" w:rsidR="007653F7" w:rsidRDefault="00DC456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75C2B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904474103" o:spid="_x0000_s1152" type="#_x0000_t75" alt="nrzmhi_logo_500" style="position:absolute;margin-left:385.15pt;margin-top:2.25pt;width:63.4pt;height:63.4pt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6DF614C">
        <v:shape id="Grafik 388353339" o:spid="_x0000_s1151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653F7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9772D83" w14:textId="77777777" w:rsidR="007653F7" w:rsidRDefault="007653F7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6C19FF6F" w14:textId="77777777" w:rsidR="007653F7" w:rsidRPr="00635E31" w:rsidRDefault="007653F7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3C69477A" w14:textId="77777777" w:rsidR="007653F7" w:rsidRDefault="007653F7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2DE7DA6E" w14:textId="77777777" w:rsidR="007653F7" w:rsidRDefault="007653F7" w:rsidP="00AD2792">
    <w:pPr>
      <w:rPr>
        <w:sz w:val="12"/>
        <w:szCs w:val="12"/>
      </w:rPr>
    </w:pPr>
  </w:p>
  <w:p w14:paraId="32B36FE6" w14:textId="77777777" w:rsidR="007653F7" w:rsidRDefault="007653F7" w:rsidP="00AD2792">
    <w:pPr>
      <w:pStyle w:val="Kopfzeile"/>
      <w:rPr>
        <w:sz w:val="12"/>
        <w:szCs w:val="12"/>
      </w:rPr>
    </w:pPr>
  </w:p>
  <w:p w14:paraId="28D89E67" w14:textId="77777777" w:rsidR="007653F7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2D9FF50F">
        <v:shapetype id="_x0000_t202" coordsize="21600,21600" o:spt="202" path="m,l,21600r21600,l21600,xe">
          <v:stroke joinstyle="miter"/>
          <v:path gradientshapeok="t" o:connecttype="rect"/>
        </v:shapetype>
        <v:shape id="_x0000_s1148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8">
            <w:txbxContent>
              <w:p w14:paraId="6C891724" w14:textId="77777777" w:rsidR="007653F7" w:rsidRDefault="007653F7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62499FFC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3D8B7391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9DD6688" w14:textId="77777777" w:rsidR="007653F7" w:rsidRDefault="007653F7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DB3359E" w14:textId="77777777" w:rsidR="007653F7" w:rsidRDefault="007653F7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F1CA971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199D32FD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EB9CCB5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8EF0974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054A8ED8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856B6EF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1B4A6B8" w14:textId="77777777" w:rsidR="007653F7" w:rsidRDefault="007653F7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A6CCE04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7653F7">
      <w:rPr>
        <w:sz w:val="12"/>
        <w:szCs w:val="12"/>
      </w:rPr>
      <w:tab/>
    </w:r>
  </w:p>
  <w:p w14:paraId="194192B6" w14:textId="77777777" w:rsidR="007653F7" w:rsidRDefault="007653F7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3A619ED" w14:textId="77777777" w:rsidR="007653F7" w:rsidRPr="00AD2792" w:rsidRDefault="007653F7" w:rsidP="00AD2792"/>
  <w:p w14:paraId="2E9CD82B" w14:textId="77777777" w:rsidR="00A8630C" w:rsidRPr="00EF6C6A" w:rsidRDefault="00DC4562" w:rsidP="00A8630C">
    <w:pPr>
      <w:pStyle w:val="Kopfzeile"/>
    </w:pP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C443" w14:textId="0098A79F" w:rsidR="007653F7" w:rsidRDefault="00A25D95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F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02818150" o:spid="_x0000_s1150" type="#_x0000_t75" alt="nrzmhi_logo_500" style="position:absolute;margin-left:385.15pt;margin-top:2.25pt;width:63.4pt;height:63.4pt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77E5838">
        <v:shape id="Grafik 1319550271" o:spid="_x0000_s1149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653F7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359706A6" w14:textId="77777777" w:rsidR="007653F7" w:rsidRDefault="007653F7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DE6CCA4" w14:textId="77777777" w:rsidR="007653F7" w:rsidRPr="00635E31" w:rsidRDefault="007653F7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1A45B494" w14:textId="77777777" w:rsidR="007653F7" w:rsidRDefault="007653F7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F2D551F" w14:textId="77777777" w:rsidR="007653F7" w:rsidRDefault="007653F7" w:rsidP="00AD2792">
    <w:pPr>
      <w:rPr>
        <w:sz w:val="12"/>
        <w:szCs w:val="12"/>
      </w:rPr>
    </w:pPr>
  </w:p>
  <w:p w14:paraId="092791C8" w14:textId="77777777" w:rsidR="007653F7" w:rsidRDefault="007653F7" w:rsidP="00AD2792">
    <w:pPr>
      <w:pStyle w:val="Kopfzeile"/>
      <w:rPr>
        <w:sz w:val="12"/>
        <w:szCs w:val="12"/>
      </w:rPr>
    </w:pPr>
  </w:p>
  <w:p w14:paraId="4E106186" w14:textId="77777777" w:rsidR="007653F7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40ECBA9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6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26A7F946" w14:textId="77777777" w:rsidR="007653F7" w:rsidRDefault="007653F7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512B4F8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9B54CF6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B563C0F" w14:textId="77777777" w:rsidR="007653F7" w:rsidRDefault="007653F7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64AB1E4" w14:textId="77777777" w:rsidR="007653F7" w:rsidRDefault="007653F7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7A973245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157074FC" w14:textId="77777777" w:rsidR="007653F7" w:rsidRDefault="007653F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6449B07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0FC06DA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F9FB296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6C92F2B7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C764898" w14:textId="77777777" w:rsidR="007653F7" w:rsidRDefault="007653F7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0CBE1A2" w14:textId="77777777" w:rsidR="007653F7" w:rsidRDefault="007653F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7653F7">
      <w:rPr>
        <w:sz w:val="12"/>
        <w:szCs w:val="12"/>
      </w:rPr>
      <w:tab/>
    </w:r>
  </w:p>
  <w:p w14:paraId="657A3089" w14:textId="77777777" w:rsidR="007653F7" w:rsidRDefault="007653F7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BA4F653" w14:textId="77777777" w:rsidR="007653F7" w:rsidRPr="00AD2792" w:rsidRDefault="007653F7" w:rsidP="00AD2792"/>
  <w:p w14:paraId="3258FAA3" w14:textId="37B0650B" w:rsidR="000B1866" w:rsidRPr="00EF6C6A" w:rsidRDefault="00A25D95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62771956">
    <w:abstractNumId w:val="1"/>
  </w:num>
  <w:num w:numId="2" w16cid:durableId="152728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74363"/>
    <w:rsid w:val="00080F55"/>
    <w:rsid w:val="00084A63"/>
    <w:rsid w:val="00085E86"/>
    <w:rsid w:val="00094720"/>
    <w:rsid w:val="00097786"/>
    <w:rsid w:val="00097984"/>
    <w:rsid w:val="000A2B58"/>
    <w:rsid w:val="000A492C"/>
    <w:rsid w:val="000B1866"/>
    <w:rsid w:val="000B2455"/>
    <w:rsid w:val="000B4A7E"/>
    <w:rsid w:val="000B556C"/>
    <w:rsid w:val="000B6F6F"/>
    <w:rsid w:val="000C39E7"/>
    <w:rsid w:val="000C7C01"/>
    <w:rsid w:val="000D0B63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46A2A"/>
    <w:rsid w:val="001575F3"/>
    <w:rsid w:val="00160446"/>
    <w:rsid w:val="00163A2C"/>
    <w:rsid w:val="00174E38"/>
    <w:rsid w:val="001806FA"/>
    <w:rsid w:val="00181D3D"/>
    <w:rsid w:val="00183162"/>
    <w:rsid w:val="00187867"/>
    <w:rsid w:val="00194A1E"/>
    <w:rsid w:val="001972A8"/>
    <w:rsid w:val="001A2F95"/>
    <w:rsid w:val="001A3111"/>
    <w:rsid w:val="001A4D1B"/>
    <w:rsid w:val="001B7CF6"/>
    <w:rsid w:val="001C28F1"/>
    <w:rsid w:val="001C4606"/>
    <w:rsid w:val="001C4DBE"/>
    <w:rsid w:val="001D0D05"/>
    <w:rsid w:val="001D1F37"/>
    <w:rsid w:val="001D2B5A"/>
    <w:rsid w:val="001D7C7E"/>
    <w:rsid w:val="001E11A4"/>
    <w:rsid w:val="001E704E"/>
    <w:rsid w:val="001F0025"/>
    <w:rsid w:val="00201F38"/>
    <w:rsid w:val="00204B3B"/>
    <w:rsid w:val="00216BB6"/>
    <w:rsid w:val="00230C30"/>
    <w:rsid w:val="002371EF"/>
    <w:rsid w:val="0024181F"/>
    <w:rsid w:val="00242652"/>
    <w:rsid w:val="002474C9"/>
    <w:rsid w:val="002506F0"/>
    <w:rsid w:val="0025713F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2E6C4E"/>
    <w:rsid w:val="00304BD9"/>
    <w:rsid w:val="00305DB3"/>
    <w:rsid w:val="003071B6"/>
    <w:rsid w:val="00312A5E"/>
    <w:rsid w:val="00312EB2"/>
    <w:rsid w:val="003136E9"/>
    <w:rsid w:val="003165D7"/>
    <w:rsid w:val="003175AE"/>
    <w:rsid w:val="00331C89"/>
    <w:rsid w:val="0034693D"/>
    <w:rsid w:val="003579E3"/>
    <w:rsid w:val="00357F12"/>
    <w:rsid w:val="003605A3"/>
    <w:rsid w:val="00361B3E"/>
    <w:rsid w:val="0037378F"/>
    <w:rsid w:val="00375BB7"/>
    <w:rsid w:val="003764EA"/>
    <w:rsid w:val="003855EA"/>
    <w:rsid w:val="00385785"/>
    <w:rsid w:val="00393785"/>
    <w:rsid w:val="003961C7"/>
    <w:rsid w:val="003A1691"/>
    <w:rsid w:val="003A73F8"/>
    <w:rsid w:val="003C15E2"/>
    <w:rsid w:val="003C3C8D"/>
    <w:rsid w:val="003C6AD9"/>
    <w:rsid w:val="003C6AE3"/>
    <w:rsid w:val="003D5FAC"/>
    <w:rsid w:val="003E202C"/>
    <w:rsid w:val="003E4D56"/>
    <w:rsid w:val="003F5079"/>
    <w:rsid w:val="00403D08"/>
    <w:rsid w:val="004069BB"/>
    <w:rsid w:val="00410FA9"/>
    <w:rsid w:val="00411F66"/>
    <w:rsid w:val="00426342"/>
    <w:rsid w:val="00430EBB"/>
    <w:rsid w:val="00431A5D"/>
    <w:rsid w:val="004369C7"/>
    <w:rsid w:val="004455BC"/>
    <w:rsid w:val="00456949"/>
    <w:rsid w:val="004644B7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1FE0"/>
    <w:rsid w:val="004B78C1"/>
    <w:rsid w:val="004C290B"/>
    <w:rsid w:val="004C3FF8"/>
    <w:rsid w:val="004D21C8"/>
    <w:rsid w:val="004D6D15"/>
    <w:rsid w:val="004E43A4"/>
    <w:rsid w:val="004E5963"/>
    <w:rsid w:val="004F69A6"/>
    <w:rsid w:val="005019C4"/>
    <w:rsid w:val="0050415E"/>
    <w:rsid w:val="00504ADB"/>
    <w:rsid w:val="00512252"/>
    <w:rsid w:val="0051242D"/>
    <w:rsid w:val="00522D8E"/>
    <w:rsid w:val="00523FBC"/>
    <w:rsid w:val="005342C4"/>
    <w:rsid w:val="005473B2"/>
    <w:rsid w:val="0055325D"/>
    <w:rsid w:val="0055556E"/>
    <w:rsid w:val="00555B7A"/>
    <w:rsid w:val="00555E8D"/>
    <w:rsid w:val="0056352D"/>
    <w:rsid w:val="00565B55"/>
    <w:rsid w:val="00575B98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C0491"/>
    <w:rsid w:val="005D1C8F"/>
    <w:rsid w:val="005D23EA"/>
    <w:rsid w:val="005D33F4"/>
    <w:rsid w:val="005F3156"/>
    <w:rsid w:val="005F4EB6"/>
    <w:rsid w:val="0060062A"/>
    <w:rsid w:val="00604446"/>
    <w:rsid w:val="0060686C"/>
    <w:rsid w:val="00607FDA"/>
    <w:rsid w:val="006111B5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553E7"/>
    <w:rsid w:val="00661F4E"/>
    <w:rsid w:val="00667A00"/>
    <w:rsid w:val="00674669"/>
    <w:rsid w:val="00693020"/>
    <w:rsid w:val="006939B2"/>
    <w:rsid w:val="00697015"/>
    <w:rsid w:val="006A10D9"/>
    <w:rsid w:val="006B2380"/>
    <w:rsid w:val="006B6BBC"/>
    <w:rsid w:val="006C1825"/>
    <w:rsid w:val="006C27FA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1091D"/>
    <w:rsid w:val="00745278"/>
    <w:rsid w:val="007508A1"/>
    <w:rsid w:val="00751D86"/>
    <w:rsid w:val="00755644"/>
    <w:rsid w:val="0076291A"/>
    <w:rsid w:val="007653F7"/>
    <w:rsid w:val="007717BE"/>
    <w:rsid w:val="0078044B"/>
    <w:rsid w:val="00794050"/>
    <w:rsid w:val="007A1D50"/>
    <w:rsid w:val="007A3108"/>
    <w:rsid w:val="007B05CD"/>
    <w:rsid w:val="007B171F"/>
    <w:rsid w:val="007C0A38"/>
    <w:rsid w:val="007C0E28"/>
    <w:rsid w:val="007C2E0B"/>
    <w:rsid w:val="007C362E"/>
    <w:rsid w:val="007C49DB"/>
    <w:rsid w:val="007C67FE"/>
    <w:rsid w:val="007D06DC"/>
    <w:rsid w:val="007D1B07"/>
    <w:rsid w:val="007D58EA"/>
    <w:rsid w:val="007D5E89"/>
    <w:rsid w:val="007E1298"/>
    <w:rsid w:val="007E39A5"/>
    <w:rsid w:val="007E7AD7"/>
    <w:rsid w:val="007F0DBC"/>
    <w:rsid w:val="00806F5D"/>
    <w:rsid w:val="0080707E"/>
    <w:rsid w:val="0081127A"/>
    <w:rsid w:val="00822C37"/>
    <w:rsid w:val="00824640"/>
    <w:rsid w:val="00826268"/>
    <w:rsid w:val="0083466D"/>
    <w:rsid w:val="00836FE8"/>
    <w:rsid w:val="00845C88"/>
    <w:rsid w:val="00847F17"/>
    <w:rsid w:val="00854F47"/>
    <w:rsid w:val="0087382E"/>
    <w:rsid w:val="00873F66"/>
    <w:rsid w:val="00876C75"/>
    <w:rsid w:val="00880AB8"/>
    <w:rsid w:val="00882040"/>
    <w:rsid w:val="00884003"/>
    <w:rsid w:val="00886A23"/>
    <w:rsid w:val="0089107E"/>
    <w:rsid w:val="00894A1B"/>
    <w:rsid w:val="00895EA3"/>
    <w:rsid w:val="00896188"/>
    <w:rsid w:val="008A4304"/>
    <w:rsid w:val="008A6535"/>
    <w:rsid w:val="008A7FAB"/>
    <w:rsid w:val="008B0B5F"/>
    <w:rsid w:val="008C2A0E"/>
    <w:rsid w:val="008D3559"/>
    <w:rsid w:val="008E0A40"/>
    <w:rsid w:val="008E63A1"/>
    <w:rsid w:val="008F2EFE"/>
    <w:rsid w:val="0090101F"/>
    <w:rsid w:val="009047BA"/>
    <w:rsid w:val="00911449"/>
    <w:rsid w:val="00916F29"/>
    <w:rsid w:val="00921B94"/>
    <w:rsid w:val="00924820"/>
    <w:rsid w:val="00927A4E"/>
    <w:rsid w:val="00937343"/>
    <w:rsid w:val="009377D6"/>
    <w:rsid w:val="00944730"/>
    <w:rsid w:val="009455A2"/>
    <w:rsid w:val="00964655"/>
    <w:rsid w:val="00965DA0"/>
    <w:rsid w:val="00966F36"/>
    <w:rsid w:val="00974193"/>
    <w:rsid w:val="00993228"/>
    <w:rsid w:val="00993AE8"/>
    <w:rsid w:val="009A0D55"/>
    <w:rsid w:val="009A6FCA"/>
    <w:rsid w:val="009A7230"/>
    <w:rsid w:val="009C26FD"/>
    <w:rsid w:val="009C44A9"/>
    <w:rsid w:val="009C485F"/>
    <w:rsid w:val="009C77DD"/>
    <w:rsid w:val="009E46CF"/>
    <w:rsid w:val="009F240E"/>
    <w:rsid w:val="009F6C75"/>
    <w:rsid w:val="00A00402"/>
    <w:rsid w:val="00A05255"/>
    <w:rsid w:val="00A126F4"/>
    <w:rsid w:val="00A150C8"/>
    <w:rsid w:val="00A228E7"/>
    <w:rsid w:val="00A25D95"/>
    <w:rsid w:val="00A26A5F"/>
    <w:rsid w:val="00A33507"/>
    <w:rsid w:val="00A35FB9"/>
    <w:rsid w:val="00A36FF9"/>
    <w:rsid w:val="00A41A08"/>
    <w:rsid w:val="00A5347B"/>
    <w:rsid w:val="00A772A2"/>
    <w:rsid w:val="00A77BB0"/>
    <w:rsid w:val="00A82E35"/>
    <w:rsid w:val="00A83D7D"/>
    <w:rsid w:val="00A8630C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1F1D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02E1"/>
    <w:rsid w:val="00B7192C"/>
    <w:rsid w:val="00B75FD9"/>
    <w:rsid w:val="00B76204"/>
    <w:rsid w:val="00B7754A"/>
    <w:rsid w:val="00B80D75"/>
    <w:rsid w:val="00B9083F"/>
    <w:rsid w:val="00B95650"/>
    <w:rsid w:val="00B97AD2"/>
    <w:rsid w:val="00BA248C"/>
    <w:rsid w:val="00BA66DD"/>
    <w:rsid w:val="00BA6847"/>
    <w:rsid w:val="00BB442B"/>
    <w:rsid w:val="00BC16EC"/>
    <w:rsid w:val="00BC19AD"/>
    <w:rsid w:val="00BC2820"/>
    <w:rsid w:val="00BC475B"/>
    <w:rsid w:val="00BD446D"/>
    <w:rsid w:val="00BE27BC"/>
    <w:rsid w:val="00BF4F83"/>
    <w:rsid w:val="00C0084A"/>
    <w:rsid w:val="00C00D4C"/>
    <w:rsid w:val="00C062F9"/>
    <w:rsid w:val="00C07D41"/>
    <w:rsid w:val="00C217B2"/>
    <w:rsid w:val="00C22A83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83410"/>
    <w:rsid w:val="00CA1DDA"/>
    <w:rsid w:val="00CA4244"/>
    <w:rsid w:val="00CB0FA0"/>
    <w:rsid w:val="00CB14A6"/>
    <w:rsid w:val="00CB1561"/>
    <w:rsid w:val="00CB3D7C"/>
    <w:rsid w:val="00CB5E10"/>
    <w:rsid w:val="00CC14B8"/>
    <w:rsid w:val="00CC3DEF"/>
    <w:rsid w:val="00CC56DB"/>
    <w:rsid w:val="00CD0C5C"/>
    <w:rsid w:val="00CD18AD"/>
    <w:rsid w:val="00CD3A11"/>
    <w:rsid w:val="00CD6135"/>
    <w:rsid w:val="00CE75EA"/>
    <w:rsid w:val="00CF0EFD"/>
    <w:rsid w:val="00CF0FB3"/>
    <w:rsid w:val="00CF1C41"/>
    <w:rsid w:val="00CF3A68"/>
    <w:rsid w:val="00CF6621"/>
    <w:rsid w:val="00D0131F"/>
    <w:rsid w:val="00D063B2"/>
    <w:rsid w:val="00D07D34"/>
    <w:rsid w:val="00D1663E"/>
    <w:rsid w:val="00D16EAF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4332"/>
    <w:rsid w:val="00D6577B"/>
    <w:rsid w:val="00D66BD4"/>
    <w:rsid w:val="00D7430B"/>
    <w:rsid w:val="00D77411"/>
    <w:rsid w:val="00D95DBC"/>
    <w:rsid w:val="00D96E22"/>
    <w:rsid w:val="00DA0718"/>
    <w:rsid w:val="00DA2B48"/>
    <w:rsid w:val="00DA338A"/>
    <w:rsid w:val="00DA7025"/>
    <w:rsid w:val="00DC4562"/>
    <w:rsid w:val="00DD0E2A"/>
    <w:rsid w:val="00DD2D09"/>
    <w:rsid w:val="00DD49A9"/>
    <w:rsid w:val="00DD4D2C"/>
    <w:rsid w:val="00DD796C"/>
    <w:rsid w:val="00DE0C44"/>
    <w:rsid w:val="00E00EC6"/>
    <w:rsid w:val="00E06A3C"/>
    <w:rsid w:val="00E14C1C"/>
    <w:rsid w:val="00E17EDB"/>
    <w:rsid w:val="00E327FC"/>
    <w:rsid w:val="00E36072"/>
    <w:rsid w:val="00E4293C"/>
    <w:rsid w:val="00E53E0F"/>
    <w:rsid w:val="00E572C1"/>
    <w:rsid w:val="00E61E89"/>
    <w:rsid w:val="00E62540"/>
    <w:rsid w:val="00E64158"/>
    <w:rsid w:val="00E64F9B"/>
    <w:rsid w:val="00E67F95"/>
    <w:rsid w:val="00E705F4"/>
    <w:rsid w:val="00E821D9"/>
    <w:rsid w:val="00E86513"/>
    <w:rsid w:val="00E86C8F"/>
    <w:rsid w:val="00E87215"/>
    <w:rsid w:val="00E9420E"/>
    <w:rsid w:val="00E97708"/>
    <w:rsid w:val="00EA0622"/>
    <w:rsid w:val="00EA076A"/>
    <w:rsid w:val="00EA3765"/>
    <w:rsid w:val="00EA506F"/>
    <w:rsid w:val="00EB404B"/>
    <w:rsid w:val="00EB46D6"/>
    <w:rsid w:val="00EC1D87"/>
    <w:rsid w:val="00EC45E6"/>
    <w:rsid w:val="00EC73BF"/>
    <w:rsid w:val="00ED12B2"/>
    <w:rsid w:val="00ED1478"/>
    <w:rsid w:val="00ED263B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5461"/>
    <w:rsid w:val="00F6615F"/>
    <w:rsid w:val="00F73B7B"/>
    <w:rsid w:val="00F74CE0"/>
    <w:rsid w:val="00F74D81"/>
    <w:rsid w:val="00F76A71"/>
    <w:rsid w:val="00F96824"/>
    <w:rsid w:val="00FA61FE"/>
    <w:rsid w:val="00FB5C40"/>
    <w:rsid w:val="00FD1EFD"/>
    <w:rsid w:val="00FD4968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481A1F5A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5E89E6-7785-4E9A-99AE-A51351B0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280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40</cp:revision>
  <cp:lastPrinted>2015-05-19T09:27:00Z</cp:lastPrinted>
  <dcterms:created xsi:type="dcterms:W3CDTF">2020-01-03T13:56:00Z</dcterms:created>
  <dcterms:modified xsi:type="dcterms:W3CDTF">2026-02-24T05:36:00Z</dcterms:modified>
</cp:coreProperties>
</file>